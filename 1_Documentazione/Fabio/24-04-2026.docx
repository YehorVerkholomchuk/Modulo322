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9D1C1DE" w:rsidR="005D6E86" w:rsidRPr="001D1B3C" w:rsidRDefault="00F35FF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16.20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1CE8957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20171D63" w14:textId="77777777" w:rsidR="000D6B81" w:rsidRDefault="00F35FF0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Pagina del Login</w:t>
            </w:r>
          </w:p>
          <w:p w14:paraId="4CEB932D" w14:textId="77777777" w:rsidR="00F35FF0" w:rsidRDefault="00F35FF0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Fatti 2 frame</w:t>
            </w:r>
          </w:p>
          <w:p w14:paraId="3BDFF3E9" w14:textId="48C33471" w:rsidR="00F35FF0" w:rsidRPr="000D6B81" w:rsidRDefault="00F35FF0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Fatte 2 entry per username e password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4B7CB2C9" w:rsidR="000E3821" w:rsidRPr="001D1B3C" w:rsidRDefault="003C36FB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Sovrapposizione di più elementi, risolto con Frame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6AAEB9F" w:rsidR="00632B06" w:rsidRPr="001D1B3C" w:rsidRDefault="003C36F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Corretto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D7FF461" w:rsidR="0091560D" w:rsidRPr="001D1B3C" w:rsidRDefault="003C36FB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il layout e possibilmente implementare GRID per responsive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8D8905C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5352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5545578E" w:rsidR="00872C0D" w:rsidRPr="00872C0D" w:rsidRDefault="00F35FF0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Chat</w:t>
      </w:r>
      <w:r w:rsidR="00595F9A">
        <w:rPr>
          <w:rFonts w:ascii="Arial" w:hAnsi="Arial" w:cs="Arial"/>
        </w:rPr>
        <w:t>GPT</w:t>
      </w:r>
    </w:p>
    <w:p w14:paraId="18EFA86B" w14:textId="0231DE79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35FF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35FF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4E969E6C" w:rsidR="00A46F22" w:rsidRPr="00C92E53" w:rsidRDefault="00C92E53" w:rsidP="00C92E53">
      <w:pPr>
        <w:pStyle w:val="Nessunaspaziatura"/>
        <w:rPr>
          <w:rFonts w:ascii="Arial" w:hAnsi="Arial" w:cs="Arial"/>
          <w:b/>
          <w:bCs/>
        </w:rPr>
      </w:pPr>
      <w:bookmarkStart w:id="3" w:name="_Hlk219186319"/>
      <w:r w:rsidRPr="00C92E53">
        <w:rPr>
          <w:rFonts w:ascii="Arial" w:hAnsi="Arial" w:cs="Arial"/>
          <w:b/>
          <w:bCs/>
        </w:rPr>
        <w:t>Promt: su maui come faccio dei box?</w:t>
      </w:r>
    </w:p>
    <w:p w14:paraId="7A45DC1B" w14:textId="77777777" w:rsidR="00C92E53" w:rsidRDefault="00C92E53" w:rsidP="00872C0D">
      <w:pPr>
        <w:pStyle w:val="Nessunaspaziatura"/>
        <w:rPr>
          <w:rFonts w:ascii="Arial" w:hAnsi="Arial" w:cs="Arial"/>
          <w:b/>
          <w:bCs/>
        </w:rPr>
      </w:pPr>
    </w:p>
    <w:p w14:paraId="5E004E79" w14:textId="4CC34549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278FB86E" w14:textId="4311C0B8" w:rsidR="0074583B" w:rsidRDefault="00C92E53" w:rsidP="00872C0D">
      <w:pPr>
        <w:pStyle w:val="Nessunaspaziatura"/>
        <w:rPr>
          <w:rFonts w:ascii="Arial" w:hAnsi="Arial" w:cs="Arial"/>
          <w:b/>
          <w:bCs/>
        </w:rPr>
      </w:pPr>
      <w:r w:rsidRPr="00C92E53">
        <w:rPr>
          <w:rFonts w:ascii="Arial" w:hAnsi="Arial" w:cs="Arial"/>
          <w:b/>
          <w:bCs/>
        </w:rPr>
        <w:t>Mi ha ritornato l’elemento Frame (una box dove si possono inserire più elementi)</w:t>
      </w:r>
    </w:p>
    <w:p w14:paraId="7DECB777" w14:textId="77777777" w:rsidR="00C92E53" w:rsidRPr="00C92E53" w:rsidRDefault="00C92E5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367A689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64F79C2C" w:rsidR="00C14EAB" w:rsidRPr="007616C0" w:rsidRDefault="00E47AC8" w:rsidP="00624F63">
      <w:pPr>
        <w:pStyle w:val="Nessunaspaziatura"/>
        <w:spacing w:line="276" w:lineRule="auto"/>
        <w:rPr>
          <w:rFonts w:ascii="Arial" w:hAnsi="Arial" w:cs="Arial"/>
          <w:b/>
          <w:bCs/>
        </w:rPr>
      </w:pPr>
      <w:r w:rsidRPr="007616C0">
        <w:rPr>
          <w:rFonts w:ascii="Arial" w:hAnsi="Arial" w:cs="Arial"/>
          <w:b/>
          <w:bCs/>
        </w:rPr>
        <w:t>Avrei probabilmente fatto un label per ogni scritta e li avrei sovrapposti 1 sopra l’altro</w:t>
      </w:r>
      <w:r w:rsidR="009209BD" w:rsidRPr="007616C0">
        <w:rPr>
          <w:rFonts w:ascii="Arial" w:hAnsi="Arial" w:cs="Arial"/>
          <w:b/>
          <w:bCs/>
        </w:rPr>
        <w:t xml:space="preserve"> (poco ordinato)</w:t>
      </w:r>
    </w:p>
    <w:sectPr w:rsidR="00C14EAB" w:rsidRPr="007616C0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92C8B" w14:textId="77777777" w:rsidR="005C58D4" w:rsidRDefault="005C58D4" w:rsidP="00DC1A1A">
      <w:pPr>
        <w:spacing w:after="0" w:line="240" w:lineRule="auto"/>
      </w:pPr>
      <w:r>
        <w:separator/>
      </w:r>
    </w:p>
    <w:p w14:paraId="6DDEA457" w14:textId="77777777" w:rsidR="005C58D4" w:rsidRDefault="005C58D4"/>
    <w:p w14:paraId="11538143" w14:textId="77777777" w:rsidR="005C58D4" w:rsidRDefault="005C58D4" w:rsidP="00454290"/>
  </w:endnote>
  <w:endnote w:type="continuationSeparator" w:id="0">
    <w:p w14:paraId="55A86ECD" w14:textId="77777777" w:rsidR="005C58D4" w:rsidRDefault="005C58D4" w:rsidP="00DC1A1A">
      <w:pPr>
        <w:spacing w:after="0" w:line="240" w:lineRule="auto"/>
      </w:pPr>
      <w:r>
        <w:continuationSeparator/>
      </w:r>
    </w:p>
    <w:p w14:paraId="39AF7F2C" w14:textId="77777777" w:rsidR="005C58D4" w:rsidRDefault="005C58D4"/>
    <w:p w14:paraId="1CAE8684" w14:textId="77777777" w:rsidR="005C58D4" w:rsidRDefault="005C58D4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C4EF8" w14:textId="77777777" w:rsidR="005C58D4" w:rsidRDefault="005C58D4" w:rsidP="00DC1A1A">
      <w:pPr>
        <w:spacing w:after="0" w:line="240" w:lineRule="auto"/>
      </w:pPr>
      <w:r>
        <w:separator/>
      </w:r>
    </w:p>
    <w:p w14:paraId="657E44F3" w14:textId="77777777" w:rsidR="005C58D4" w:rsidRDefault="005C58D4"/>
    <w:p w14:paraId="38281BB5" w14:textId="77777777" w:rsidR="005C58D4" w:rsidRDefault="005C58D4" w:rsidP="00454290"/>
  </w:footnote>
  <w:footnote w:type="continuationSeparator" w:id="0">
    <w:p w14:paraId="406CFC7E" w14:textId="77777777" w:rsidR="005C58D4" w:rsidRDefault="005C58D4" w:rsidP="00DC1A1A">
      <w:pPr>
        <w:spacing w:after="0" w:line="240" w:lineRule="auto"/>
      </w:pPr>
      <w:r>
        <w:continuationSeparator/>
      </w:r>
    </w:p>
    <w:p w14:paraId="301F5480" w14:textId="77777777" w:rsidR="005C58D4" w:rsidRDefault="005C58D4"/>
    <w:p w14:paraId="3CF98D77" w14:textId="77777777" w:rsidR="005C58D4" w:rsidRDefault="005C58D4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4B9BD1AE" w:rsidR="006E6CE4" w:rsidRPr="006E6CE4" w:rsidRDefault="00F35FF0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Fabio Maruca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52C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36FB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5F9A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8D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16C0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560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09BD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DAE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92E53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47AC8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5FF0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A61D3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14DAE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1280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lfd405@cpt.local</cp:lastModifiedBy>
  <cp:revision>244</cp:revision>
  <cp:lastPrinted>2017-03-29T10:57:00Z</cp:lastPrinted>
  <dcterms:created xsi:type="dcterms:W3CDTF">2026-01-26T14:27:00Z</dcterms:created>
  <dcterms:modified xsi:type="dcterms:W3CDTF">2026-04-24T14:25:00Z</dcterms:modified>
</cp:coreProperties>
</file>