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4027430" w:rsidR="005D6E86" w:rsidRPr="001D1B3C" w:rsidRDefault="008B0D0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BEC626B" w:rsidR="005D6E86" w:rsidRPr="001D1B3C" w:rsidRDefault="008B0D0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53F4DAD2" w14:textId="77777777" w:rsidR="00F35FF0" w:rsidRDefault="00F9557B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Pagina Sign In 1 e 2</w:t>
            </w:r>
          </w:p>
          <w:p w14:paraId="3BDFF3E9" w14:textId="4EA4792A" w:rsidR="00F9557B" w:rsidRPr="000D6B81" w:rsidRDefault="00F9557B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Pagina di recupero password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C4AC9FB" w:rsidR="000E3821" w:rsidRPr="001D1B3C" w:rsidRDefault="002730EC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85CE344" w:rsidR="00632B06" w:rsidRPr="001D1B3C" w:rsidRDefault="002730E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CFC2A46" w:rsidR="0091560D" w:rsidRPr="001D1B3C" w:rsidRDefault="002730EC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pagina About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8D8905C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5352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5545578E" w:rsidR="00872C0D" w:rsidRPr="00872C0D" w:rsidRDefault="00F35FF0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Chat</w:t>
      </w:r>
      <w:r w:rsidR="00595F9A">
        <w:rPr>
          <w:rFonts w:ascii="Arial" w:hAnsi="Arial" w:cs="Arial"/>
        </w:rPr>
        <w:t>GPT</w:t>
      </w:r>
    </w:p>
    <w:p w14:paraId="18EFA86B" w14:textId="29076B6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B0D0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35FF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0D0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1E98E948" w:rsidR="00A46F22" w:rsidRPr="00C92E53" w:rsidRDefault="008B0D0B" w:rsidP="00C92E53">
      <w:pPr>
        <w:pStyle w:val="Nessunaspaziatura"/>
        <w:rPr>
          <w:rFonts w:ascii="Arial" w:hAnsi="Arial" w:cs="Arial"/>
          <w:b/>
          <w:bCs/>
        </w:rPr>
      </w:pPr>
      <w:bookmarkStart w:id="3" w:name="_Hlk219186319"/>
      <w:r>
        <w:rPr>
          <w:rFonts w:ascii="Arial" w:hAnsi="Arial" w:cs="Arial"/>
          <w:b/>
          <w:bCs/>
        </w:rPr>
        <w:t>Mi sono fatto aiutare a creare il design delle pagine per essere molto più veloce ed efficiente</w:t>
      </w:r>
    </w:p>
    <w:p w14:paraId="7A45DC1B" w14:textId="77777777" w:rsidR="00C92E53" w:rsidRDefault="00C92E53" w:rsidP="00872C0D">
      <w:pPr>
        <w:pStyle w:val="Nessunaspaziatura"/>
        <w:rPr>
          <w:rFonts w:ascii="Arial" w:hAnsi="Arial" w:cs="Arial"/>
          <w:b/>
          <w:bCs/>
        </w:rPr>
      </w:pPr>
    </w:p>
    <w:p w14:paraId="5E004E79" w14:textId="4CC34549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278FB86E" w14:textId="1FA6B37A" w:rsidR="0074583B" w:rsidRDefault="00C92E53" w:rsidP="00872C0D">
      <w:pPr>
        <w:pStyle w:val="Nessunaspaziatura"/>
        <w:rPr>
          <w:rFonts w:ascii="Arial" w:hAnsi="Arial" w:cs="Arial"/>
          <w:b/>
          <w:bCs/>
        </w:rPr>
      </w:pPr>
      <w:r w:rsidRPr="00C92E53">
        <w:rPr>
          <w:rFonts w:ascii="Arial" w:hAnsi="Arial" w:cs="Arial"/>
          <w:b/>
          <w:bCs/>
        </w:rPr>
        <w:t xml:space="preserve">Mi ha ritornato </w:t>
      </w:r>
      <w:r w:rsidR="00CA0048">
        <w:rPr>
          <w:rFonts w:ascii="Arial" w:hAnsi="Arial" w:cs="Arial"/>
          <w:b/>
          <w:bCs/>
        </w:rPr>
        <w:t>la pagina che poi ho controllato</w:t>
      </w:r>
    </w:p>
    <w:p w14:paraId="7DECB777" w14:textId="77777777" w:rsidR="00C92E53" w:rsidRPr="00C92E53" w:rsidRDefault="00C92E5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7B32C7E1" w:rsidR="00C14EAB" w:rsidRPr="007616C0" w:rsidRDefault="009D19C5" w:rsidP="00624F63">
      <w:pPr>
        <w:pStyle w:val="Nessunaspaziatura"/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Avrei fatto la pagina a mano (probabilmente più precisa) mettendoci molte più ore</w:t>
      </w:r>
    </w:p>
    <w:sectPr w:rsidR="00C14EAB" w:rsidRPr="007616C0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44A61" w14:textId="77777777" w:rsidR="006C5BC5" w:rsidRDefault="006C5BC5" w:rsidP="00DC1A1A">
      <w:pPr>
        <w:spacing w:after="0" w:line="240" w:lineRule="auto"/>
      </w:pPr>
      <w:r>
        <w:separator/>
      </w:r>
    </w:p>
    <w:p w14:paraId="2EA63532" w14:textId="77777777" w:rsidR="006C5BC5" w:rsidRDefault="006C5BC5"/>
    <w:p w14:paraId="39537D5B" w14:textId="77777777" w:rsidR="006C5BC5" w:rsidRDefault="006C5BC5" w:rsidP="00454290"/>
  </w:endnote>
  <w:endnote w:type="continuationSeparator" w:id="0">
    <w:p w14:paraId="49ADCA01" w14:textId="77777777" w:rsidR="006C5BC5" w:rsidRDefault="006C5BC5" w:rsidP="00DC1A1A">
      <w:pPr>
        <w:spacing w:after="0" w:line="240" w:lineRule="auto"/>
      </w:pPr>
      <w:r>
        <w:continuationSeparator/>
      </w:r>
    </w:p>
    <w:p w14:paraId="2B2B65CD" w14:textId="77777777" w:rsidR="006C5BC5" w:rsidRDefault="006C5BC5"/>
    <w:p w14:paraId="3AED305B" w14:textId="77777777" w:rsidR="006C5BC5" w:rsidRDefault="006C5BC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C186A" w14:textId="77777777" w:rsidR="006C5BC5" w:rsidRDefault="006C5BC5" w:rsidP="00DC1A1A">
      <w:pPr>
        <w:spacing w:after="0" w:line="240" w:lineRule="auto"/>
      </w:pPr>
      <w:r>
        <w:separator/>
      </w:r>
    </w:p>
    <w:p w14:paraId="65818667" w14:textId="77777777" w:rsidR="006C5BC5" w:rsidRDefault="006C5BC5"/>
    <w:p w14:paraId="350E0CD6" w14:textId="77777777" w:rsidR="006C5BC5" w:rsidRDefault="006C5BC5" w:rsidP="00454290"/>
  </w:footnote>
  <w:footnote w:type="continuationSeparator" w:id="0">
    <w:p w14:paraId="20CC8A35" w14:textId="77777777" w:rsidR="006C5BC5" w:rsidRDefault="006C5BC5" w:rsidP="00DC1A1A">
      <w:pPr>
        <w:spacing w:after="0" w:line="240" w:lineRule="auto"/>
      </w:pPr>
      <w:r>
        <w:continuationSeparator/>
      </w:r>
    </w:p>
    <w:p w14:paraId="61DEDA5C" w14:textId="77777777" w:rsidR="006C5BC5" w:rsidRDefault="006C5BC5"/>
    <w:p w14:paraId="3D6BE3B9" w14:textId="77777777" w:rsidR="006C5BC5" w:rsidRDefault="006C5BC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4B9BD1AE" w:rsidR="006E6CE4" w:rsidRPr="006E6CE4" w:rsidRDefault="00F35FF0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3D63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52C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0EC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36FB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5F9A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8D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5BC5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16C0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560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0D0B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09BD"/>
    <w:rsid w:val="009219EA"/>
    <w:rsid w:val="009244BB"/>
    <w:rsid w:val="009249B3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19C5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DAE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92E53"/>
    <w:rsid w:val="00CA0048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47AC8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5FF0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57B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249B3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A61D3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14DAE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951EA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1297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lfd405@cpt.local</cp:lastModifiedBy>
  <cp:revision>254</cp:revision>
  <cp:lastPrinted>2017-03-29T10:57:00Z</cp:lastPrinted>
  <dcterms:created xsi:type="dcterms:W3CDTF">2026-01-26T14:27:00Z</dcterms:created>
  <dcterms:modified xsi:type="dcterms:W3CDTF">2026-05-27T11:03:00Z</dcterms:modified>
</cp:coreProperties>
</file>