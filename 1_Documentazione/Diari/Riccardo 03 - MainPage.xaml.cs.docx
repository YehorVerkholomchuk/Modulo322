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21DB738" w:rsidR="005D6E86" w:rsidRPr="001D1B3C" w:rsidRDefault="00DA4BA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22.04.26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090ABF2E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506846AA" w:rsidR="005D6E86" w:rsidRPr="001D1B3C" w:rsidRDefault="007153E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42871F4D" w14:textId="77777777" w:rsidR="000D6B81" w:rsidRDefault="00263EC8" w:rsidP="00263EC8">
            <w:pPr>
              <w:pStyle w:val="Titolo1"/>
            </w:pPr>
            <w:r>
              <w:t xml:space="preserve">File di lavoro: </w:t>
            </w:r>
          </w:p>
          <w:p w14:paraId="6660BA8F" w14:textId="20D7080F" w:rsidR="007153E5" w:rsidRPr="007153E5" w:rsidRDefault="00F5391E" w:rsidP="007153E5">
            <w:proofErr w:type="spellStart"/>
            <w:r>
              <w:t>MainPage.xaml.cs</w:t>
            </w:r>
            <w:proofErr w:type="spellEnd"/>
          </w:p>
          <w:p w14:paraId="1C4B376D" w14:textId="77777777" w:rsidR="00263EC8" w:rsidRDefault="00263EC8" w:rsidP="00263EC8">
            <w:pPr>
              <w:pStyle w:val="Titolo1"/>
            </w:pPr>
            <w:r>
              <w:t>Lavoro principale:</w:t>
            </w:r>
          </w:p>
          <w:p w14:paraId="0EA17FA6" w14:textId="77777777" w:rsidR="00011DEE" w:rsidRDefault="00F5391E" w:rsidP="00263EC8">
            <w:r w:rsidRPr="00F5391E">
              <w:t>_</w:t>
            </w:r>
            <w:proofErr w:type="spellStart"/>
            <w:r w:rsidRPr="00F5391E">
              <w:t>storageService</w:t>
            </w:r>
            <w:proofErr w:type="spellEnd"/>
            <w:r w:rsidRPr="00F5391E">
              <w:t>,</w:t>
            </w:r>
          </w:p>
          <w:p w14:paraId="7EC7DACF" w14:textId="77777777" w:rsidR="00011DEE" w:rsidRDefault="00F5391E" w:rsidP="00263EC8">
            <w:r w:rsidRPr="00F5391E">
              <w:t>_</w:t>
            </w:r>
            <w:proofErr w:type="spellStart"/>
            <w:r w:rsidRPr="00F5391E">
              <w:t>allItemsList</w:t>
            </w:r>
            <w:proofErr w:type="spellEnd"/>
            <w:r w:rsidRPr="00F5391E">
              <w:t>,</w:t>
            </w:r>
          </w:p>
          <w:p w14:paraId="50D026A7" w14:textId="044FA70A" w:rsidR="00263EC8" w:rsidRDefault="00F5391E" w:rsidP="00263EC8">
            <w:proofErr w:type="spellStart"/>
            <w:r w:rsidRPr="00F5391E">
              <w:t>DisplayedItems</w:t>
            </w:r>
            <w:proofErr w:type="spellEnd"/>
          </w:p>
          <w:p w14:paraId="4F12A623" w14:textId="77777777" w:rsidR="008B6852" w:rsidRDefault="008B6852" w:rsidP="008B6852">
            <w:pPr>
              <w:pStyle w:val="Titolo1"/>
            </w:pPr>
            <w:r>
              <w:t>Tempo approssimativo:</w:t>
            </w:r>
          </w:p>
          <w:p w14:paraId="3BDFF3E9" w14:textId="27A3D6BD" w:rsidR="008B6852" w:rsidRPr="008B6852" w:rsidRDefault="00F5391E" w:rsidP="008B6852">
            <w:r>
              <w:t>10 minuti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2BEECA9C" w:rsidR="000E3821" w:rsidRPr="001D1B3C" w:rsidRDefault="00011DEE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trasformazione della stringa in </w:t>
            </w:r>
            <w:proofErr w:type="spellStart"/>
            <w:r>
              <w:rPr>
                <w:rFonts w:ascii="Arial" w:hAnsi="Arial" w:cs="Arial"/>
              </w:rPr>
              <w:t>txt</w:t>
            </w:r>
            <w:proofErr w:type="spellEnd"/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0E465EE" w:rsidR="00632B06" w:rsidRPr="001D1B3C" w:rsidRDefault="00011DE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Come previsto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5E41AADE" w:rsidR="0091560D" w:rsidRPr="001D1B3C" w:rsidRDefault="00011DEE" w:rsidP="00AB239B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MainPage.xaml.cs</w:t>
            </w:r>
            <w:proofErr w:type="spellEnd"/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B831FF8" w:rsidR="00872C0D" w:rsidRDefault="00DA4BAD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11DEE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11DEE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6DFAFAA7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11DE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4605266F" w:rsidR="00872C0D" w:rsidRDefault="00011DEE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 xml:space="preserve">Fammi la trasformazione da </w:t>
      </w:r>
      <w:proofErr w:type="spellStart"/>
      <w:r>
        <w:rPr>
          <w:rFonts w:ascii="Arial" w:hAnsi="Arial" w:cs="Arial"/>
        </w:rPr>
        <w:t>strinfa</w:t>
      </w:r>
      <w:proofErr w:type="spellEnd"/>
      <w:r>
        <w:rPr>
          <w:rFonts w:ascii="Arial" w:hAnsi="Arial" w:cs="Arial"/>
        </w:rPr>
        <w:t xml:space="preserve"> a </w:t>
      </w:r>
      <w:proofErr w:type="spellStart"/>
      <w:r>
        <w:rPr>
          <w:rFonts w:ascii="Arial" w:hAnsi="Arial" w:cs="Arial"/>
        </w:rPr>
        <w:t>txt</w:t>
      </w:r>
      <w:proofErr w:type="spellEnd"/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346D24B7" w:rsidR="00A46F22" w:rsidRDefault="00011DEE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La soluzione col codice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0CC2A932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11DEE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8B6852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78ADA304" w:rsidR="00C14EAB" w:rsidRPr="001D1B3C" w:rsidRDefault="00011DEE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Fatta a mano guardando esercizi vecchi</w:t>
      </w: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5C434" w14:textId="77777777" w:rsidR="003C7FCC" w:rsidRDefault="003C7FCC" w:rsidP="00DC1A1A">
      <w:pPr>
        <w:spacing w:after="0" w:line="240" w:lineRule="auto"/>
      </w:pPr>
      <w:r>
        <w:separator/>
      </w:r>
    </w:p>
    <w:p w14:paraId="1404E851" w14:textId="77777777" w:rsidR="003C7FCC" w:rsidRDefault="003C7FCC"/>
    <w:p w14:paraId="1B5134B5" w14:textId="77777777" w:rsidR="003C7FCC" w:rsidRDefault="003C7FCC" w:rsidP="00454290"/>
  </w:endnote>
  <w:endnote w:type="continuationSeparator" w:id="0">
    <w:p w14:paraId="17B9B96E" w14:textId="77777777" w:rsidR="003C7FCC" w:rsidRDefault="003C7FCC" w:rsidP="00DC1A1A">
      <w:pPr>
        <w:spacing w:after="0" w:line="240" w:lineRule="auto"/>
      </w:pPr>
      <w:r>
        <w:continuationSeparator/>
      </w:r>
    </w:p>
    <w:p w14:paraId="4B0B791E" w14:textId="77777777" w:rsidR="003C7FCC" w:rsidRDefault="003C7FCC"/>
    <w:p w14:paraId="12324AAB" w14:textId="77777777" w:rsidR="003C7FCC" w:rsidRDefault="003C7FCC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0897A0" w:rsidR="007C13BA" w:rsidRPr="004C3844" w:rsidRDefault="00DA4BAD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Simulatore Treni VR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5D6F68" w14:textId="77777777" w:rsidR="003C7FCC" w:rsidRDefault="003C7FCC" w:rsidP="00DC1A1A">
      <w:pPr>
        <w:spacing w:after="0" w:line="240" w:lineRule="auto"/>
      </w:pPr>
      <w:r>
        <w:separator/>
      </w:r>
    </w:p>
    <w:p w14:paraId="31879CDC" w14:textId="77777777" w:rsidR="003C7FCC" w:rsidRDefault="003C7FCC"/>
    <w:p w14:paraId="3A99609D" w14:textId="77777777" w:rsidR="003C7FCC" w:rsidRDefault="003C7FCC" w:rsidP="00454290"/>
  </w:footnote>
  <w:footnote w:type="continuationSeparator" w:id="0">
    <w:p w14:paraId="3CAF5A83" w14:textId="77777777" w:rsidR="003C7FCC" w:rsidRDefault="003C7FCC" w:rsidP="00DC1A1A">
      <w:pPr>
        <w:spacing w:after="0" w:line="240" w:lineRule="auto"/>
      </w:pPr>
      <w:r>
        <w:continuationSeparator/>
      </w:r>
    </w:p>
    <w:p w14:paraId="2E302989" w14:textId="77777777" w:rsidR="003C7FCC" w:rsidRDefault="003C7FCC"/>
    <w:p w14:paraId="08B62D5D" w14:textId="77777777" w:rsidR="003C7FCC" w:rsidRDefault="003C7FCC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5A2B57EA" w:rsidR="006E6CE4" w:rsidRPr="006E6CE4" w:rsidRDefault="00011DEE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 xml:space="preserve">Riccardo </w:t>
    </w:r>
    <w:proofErr w:type="spellStart"/>
    <w:r>
      <w:rPr>
        <w:rFonts w:ascii="Arial" w:hAnsi="Arial" w:cs="Arial"/>
        <w:lang w:val="fr-CH"/>
      </w:rPr>
      <w:t>Grosa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1DEE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20E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C70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B61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EC8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C7FC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289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56F4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5F5C79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AFA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6744F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3E5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6852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4EC2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47CF7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6A11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09E0"/>
    <w:rsid w:val="00B016E5"/>
    <w:rsid w:val="00B021BF"/>
    <w:rsid w:val="00B07D82"/>
    <w:rsid w:val="00B10338"/>
    <w:rsid w:val="00B12026"/>
    <w:rsid w:val="00B12D51"/>
    <w:rsid w:val="00B13199"/>
    <w:rsid w:val="00B138A7"/>
    <w:rsid w:val="00B165ED"/>
    <w:rsid w:val="00B16E6E"/>
    <w:rsid w:val="00B20119"/>
    <w:rsid w:val="00B21574"/>
    <w:rsid w:val="00B22351"/>
    <w:rsid w:val="00B24A43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4BAD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116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2A61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391E"/>
    <w:rsid w:val="00F545BB"/>
    <w:rsid w:val="00F54A07"/>
    <w:rsid w:val="00F555F7"/>
    <w:rsid w:val="00F56D01"/>
    <w:rsid w:val="00F56E8B"/>
    <w:rsid w:val="00F57A2C"/>
    <w:rsid w:val="00F57E7B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7A"/>
    <w:rsid w:val="00F779A3"/>
    <w:rsid w:val="00F81888"/>
    <w:rsid w:val="00F835EA"/>
    <w:rsid w:val="00F85B9C"/>
    <w:rsid w:val="00F92160"/>
    <w:rsid w:val="00F94FCA"/>
    <w:rsid w:val="00F95575"/>
    <w:rsid w:val="00F955C7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1">
    <w:name w:val="heading 1"/>
    <w:basedOn w:val="Normale"/>
    <w:next w:val="Normale"/>
    <w:link w:val="Titolo1Carattere"/>
    <w:uiPriority w:val="9"/>
    <w:qFormat/>
    <w:rsid w:val="00263E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63EC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96219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1E2C70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169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47CF7"/>
    <w:rsid w:val="00A50FCC"/>
    <w:rsid w:val="00A722D4"/>
    <w:rsid w:val="00A817CA"/>
    <w:rsid w:val="00AC6A11"/>
    <w:rsid w:val="00AE32CB"/>
    <w:rsid w:val="00AE405E"/>
    <w:rsid w:val="00B009E0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247D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57E7B"/>
    <w:rsid w:val="00F7797A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47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Simulatore Treni VR</Company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gdh523@cpt.local</cp:lastModifiedBy>
  <cp:revision>13</cp:revision>
  <cp:lastPrinted>2017-03-29T10:57:00Z</cp:lastPrinted>
  <dcterms:created xsi:type="dcterms:W3CDTF">2026-05-29T11:48:00Z</dcterms:created>
  <dcterms:modified xsi:type="dcterms:W3CDTF">2026-06-03T11:24:00Z</dcterms:modified>
</cp:coreProperties>
</file>