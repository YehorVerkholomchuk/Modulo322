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59A2EF3" w:rsidR="005D6E86" w:rsidRPr="001D1B3C" w:rsidRDefault="0033048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43387C">
              <w:rPr>
                <w:rFonts w:ascii="Arial" w:hAnsi="Arial" w:cs="Arial"/>
              </w:rPr>
              <w:t>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707F53F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5EC0779F" w:rsidR="007153E5" w:rsidRPr="007153E5" w:rsidRDefault="006F6D27" w:rsidP="007153E5">
            <w:r>
              <w:t>Models/</w:t>
            </w:r>
            <w:proofErr w:type="spellStart"/>
            <w:r>
              <w:t>AppSettings.cs</w:t>
            </w:r>
            <w:proofErr w:type="spellEnd"/>
          </w:p>
          <w:p w14:paraId="1C4B376D" w14:textId="77777777" w:rsidR="00263EC8" w:rsidRPr="0050695A" w:rsidRDefault="00263EC8" w:rsidP="00263EC8">
            <w:pPr>
              <w:pStyle w:val="Titolo1"/>
              <w:rPr>
                <w:lang w:val="en-US"/>
              </w:rPr>
            </w:pPr>
            <w:proofErr w:type="spellStart"/>
            <w:r w:rsidRPr="0050695A">
              <w:rPr>
                <w:lang w:val="en-US"/>
              </w:rPr>
              <w:t>Lavoro</w:t>
            </w:r>
            <w:proofErr w:type="spellEnd"/>
            <w:r w:rsidRPr="0050695A">
              <w:rPr>
                <w:lang w:val="en-US"/>
              </w:rPr>
              <w:t xml:space="preserve"> </w:t>
            </w:r>
            <w:proofErr w:type="spellStart"/>
            <w:r w:rsidRPr="0050695A">
              <w:rPr>
                <w:lang w:val="en-US"/>
              </w:rPr>
              <w:t>principale</w:t>
            </w:r>
            <w:proofErr w:type="spellEnd"/>
            <w:r w:rsidRPr="0050695A">
              <w:rPr>
                <w:lang w:val="en-US"/>
              </w:rPr>
              <w:t>:</w:t>
            </w:r>
          </w:p>
          <w:p w14:paraId="50D026A7" w14:textId="6AF94748" w:rsidR="00263EC8" w:rsidRDefault="006F6D27" w:rsidP="00263EC8">
            <w:pPr>
              <w:rPr>
                <w:lang w:val="en-US"/>
              </w:rPr>
            </w:pPr>
            <w:r w:rsidRPr="006F6D27">
              <w:rPr>
                <w:lang w:val="en-US"/>
              </w:rPr>
              <w:t xml:space="preserve">Theme, </w:t>
            </w:r>
            <w:proofErr w:type="spellStart"/>
            <w:r w:rsidRPr="006F6D27">
              <w:rPr>
                <w:lang w:val="en-US"/>
              </w:rPr>
              <w:t>FontFamily</w:t>
            </w:r>
            <w:proofErr w:type="spellEnd"/>
            <w:r w:rsidRPr="006F6D27">
              <w:rPr>
                <w:lang w:val="en-US"/>
              </w:rPr>
              <w:t>,</w:t>
            </w:r>
            <w:r>
              <w:rPr>
                <w:lang w:val="en-US"/>
              </w:rPr>
              <w:br/>
            </w:r>
            <w:proofErr w:type="spellStart"/>
            <w:r w:rsidRPr="006F6D27">
              <w:rPr>
                <w:lang w:val="en-US"/>
              </w:rPr>
              <w:t>FontSize</w:t>
            </w:r>
            <w:proofErr w:type="spellEnd"/>
            <w:r w:rsidRPr="006F6D27">
              <w:rPr>
                <w:lang w:val="en-US"/>
              </w:rPr>
              <w:t>,</w:t>
            </w:r>
            <w:r>
              <w:rPr>
                <w:lang w:val="en-US"/>
              </w:rPr>
              <w:br/>
            </w:r>
            <w:proofErr w:type="spellStart"/>
            <w:r w:rsidRPr="006F6D27">
              <w:rPr>
                <w:lang w:val="en-US"/>
              </w:rPr>
              <w:t>HighContrast</w:t>
            </w:r>
            <w:proofErr w:type="spellEnd"/>
            <w:r w:rsidRPr="006F6D27">
              <w:rPr>
                <w:lang w:val="en-US"/>
              </w:rPr>
              <w:t>,</w:t>
            </w:r>
            <w:r>
              <w:rPr>
                <w:lang w:val="en-US"/>
              </w:rPr>
              <w:br/>
            </w:r>
            <w:proofErr w:type="spellStart"/>
            <w:r w:rsidRPr="006F6D27">
              <w:rPr>
                <w:lang w:val="en-US"/>
              </w:rPr>
              <w:t>ScreenReaderOptimized</w:t>
            </w:r>
            <w:proofErr w:type="spellEnd"/>
            <w:r w:rsidRPr="006F6D27">
              <w:rPr>
                <w:lang w:val="en-US"/>
              </w:rPr>
              <w:t>,</w:t>
            </w:r>
            <w:r>
              <w:rPr>
                <w:lang w:val="en-US"/>
              </w:rPr>
              <w:br/>
            </w:r>
            <w:r w:rsidRPr="006F6D27">
              <w:rPr>
                <w:lang w:val="en-US"/>
              </w:rPr>
              <w:t>Language,</w:t>
            </w:r>
            <w:r>
              <w:rPr>
                <w:lang w:val="en-US"/>
              </w:rPr>
              <w:br/>
            </w:r>
            <w:proofErr w:type="spellStart"/>
            <w:r w:rsidRPr="006F6D27">
              <w:rPr>
                <w:lang w:val="en-US"/>
              </w:rPr>
              <w:t>EnableNotifications</w:t>
            </w:r>
            <w:proofErr w:type="spellEnd"/>
          </w:p>
          <w:p w14:paraId="03FF6931" w14:textId="50724C70" w:rsidR="0050695A" w:rsidRPr="006F6D27" w:rsidRDefault="0050695A" w:rsidP="00263EC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AppSettings</w:t>
            </w:r>
            <w:proofErr w:type="spellEnd"/>
            <w:r>
              <w:rPr>
                <w:lang w:val="en-US"/>
              </w:rPr>
              <w:t>()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369D1B6F" w:rsidR="008B6852" w:rsidRPr="008B6852" w:rsidRDefault="006F6D27" w:rsidP="008B6852">
            <w:r>
              <w:t>15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4C48474" w:rsidR="000E3821" w:rsidRPr="001D1B3C" w:rsidRDefault="009A3862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Cambiare le impostazioni personali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4EDA014" w:rsidR="00632B06" w:rsidRPr="001D1B3C" w:rsidRDefault="009A386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D91C338" w:rsidR="0091560D" w:rsidRPr="001D1B3C" w:rsidRDefault="009A3862" w:rsidP="00AB23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Profile.cs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E67CC9E" w:rsidR="00872C0D" w:rsidRDefault="00330481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2DB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E86B00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2DB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2DB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4474D043" w:rsidR="00A46F22" w:rsidRDefault="00532DB8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t>Come funzionano font, temi e colori su MAUI</w:t>
      </w:r>
    </w:p>
    <w:p w14:paraId="46DFCFFD" w14:textId="77777777" w:rsidR="00532DB8" w:rsidRPr="00872C0D" w:rsidRDefault="00532DB8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3894A219" w:rsidR="00A46F22" w:rsidRDefault="00532DB8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6DEC2FB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2DB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3F5A892E" w:rsidR="00C14EAB" w:rsidRPr="001D1B3C" w:rsidRDefault="00532DB8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F5B1A" w14:textId="77777777" w:rsidR="00B841BC" w:rsidRDefault="00B841BC" w:rsidP="00DC1A1A">
      <w:pPr>
        <w:spacing w:after="0" w:line="240" w:lineRule="auto"/>
      </w:pPr>
      <w:r>
        <w:separator/>
      </w:r>
    </w:p>
    <w:p w14:paraId="71E69F74" w14:textId="77777777" w:rsidR="00B841BC" w:rsidRDefault="00B841BC"/>
    <w:p w14:paraId="37800905" w14:textId="77777777" w:rsidR="00B841BC" w:rsidRDefault="00B841BC" w:rsidP="00454290"/>
  </w:endnote>
  <w:endnote w:type="continuationSeparator" w:id="0">
    <w:p w14:paraId="45B65C2B" w14:textId="77777777" w:rsidR="00B841BC" w:rsidRDefault="00B841BC" w:rsidP="00DC1A1A">
      <w:pPr>
        <w:spacing w:after="0" w:line="240" w:lineRule="auto"/>
      </w:pPr>
      <w:r>
        <w:continuationSeparator/>
      </w:r>
    </w:p>
    <w:p w14:paraId="7FFAB38F" w14:textId="77777777" w:rsidR="00B841BC" w:rsidRDefault="00B841BC"/>
    <w:p w14:paraId="4FC78243" w14:textId="77777777" w:rsidR="00B841BC" w:rsidRDefault="00B841B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330481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7735E" w14:textId="77777777" w:rsidR="00B841BC" w:rsidRDefault="00B841BC" w:rsidP="00DC1A1A">
      <w:pPr>
        <w:spacing w:after="0" w:line="240" w:lineRule="auto"/>
      </w:pPr>
      <w:r>
        <w:separator/>
      </w:r>
    </w:p>
    <w:p w14:paraId="55C186F5" w14:textId="77777777" w:rsidR="00B841BC" w:rsidRDefault="00B841BC"/>
    <w:p w14:paraId="7C634C7B" w14:textId="77777777" w:rsidR="00B841BC" w:rsidRDefault="00B841BC" w:rsidP="00454290"/>
  </w:footnote>
  <w:footnote w:type="continuationSeparator" w:id="0">
    <w:p w14:paraId="49D01CF1" w14:textId="77777777" w:rsidR="00B841BC" w:rsidRDefault="00B841BC" w:rsidP="00DC1A1A">
      <w:pPr>
        <w:spacing w:after="0" w:line="240" w:lineRule="auto"/>
      </w:pPr>
      <w:r>
        <w:continuationSeparator/>
      </w:r>
    </w:p>
    <w:p w14:paraId="4FF31707" w14:textId="77777777" w:rsidR="00B841BC" w:rsidRDefault="00B841BC"/>
    <w:p w14:paraId="3BC73A57" w14:textId="77777777" w:rsidR="00B841BC" w:rsidRDefault="00B841B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Yehor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Verkholomchuk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481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1EE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387C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38D3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0695A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B8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6F6D27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377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2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60AA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41BC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0F9B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261A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0C40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571EE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38D3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D631D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A60A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B0AD7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0C40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18</cp:revision>
  <cp:lastPrinted>2017-03-29T10:57:00Z</cp:lastPrinted>
  <dcterms:created xsi:type="dcterms:W3CDTF">2026-05-29T11:48:00Z</dcterms:created>
  <dcterms:modified xsi:type="dcterms:W3CDTF">2026-06-03T12:19:00Z</dcterms:modified>
</cp:coreProperties>
</file>