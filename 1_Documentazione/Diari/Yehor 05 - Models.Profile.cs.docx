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6328848" w:rsidR="005D6E86" w:rsidRPr="001D1B3C" w:rsidRDefault="00F12FE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821C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B4336B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66925637" w:rsidR="007153E5" w:rsidRPr="007153E5" w:rsidRDefault="00B4336B" w:rsidP="007153E5">
            <w:r>
              <w:t>Models/Profile.cs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5813B27A" w14:textId="77777777" w:rsidR="00B4336B" w:rsidRDefault="00B4336B" w:rsidP="00263EC8">
            <w:pPr>
              <w:rPr>
                <w:lang w:val="en-US"/>
              </w:rPr>
            </w:pPr>
            <w:r w:rsidRPr="00B4336B">
              <w:rPr>
                <w:lang w:val="en-US"/>
              </w:rPr>
              <w:t>MoviesWatched,</w:t>
            </w:r>
          </w:p>
          <w:p w14:paraId="655EA17F" w14:textId="77777777" w:rsidR="00B4336B" w:rsidRDefault="00B4336B" w:rsidP="00263EC8">
            <w:pPr>
              <w:rPr>
                <w:lang w:val="en-US"/>
              </w:rPr>
            </w:pPr>
            <w:r w:rsidRPr="00B4336B">
              <w:rPr>
                <w:lang w:val="en-US"/>
              </w:rPr>
              <w:t>BooksRead,</w:t>
            </w:r>
          </w:p>
          <w:p w14:paraId="44C09560" w14:textId="77777777" w:rsidR="00B4336B" w:rsidRDefault="00B4336B" w:rsidP="00263EC8">
            <w:pPr>
              <w:rPr>
                <w:lang w:val="en-US"/>
              </w:rPr>
            </w:pPr>
            <w:r w:rsidRPr="00B4336B">
              <w:rPr>
                <w:lang w:val="en-US"/>
              </w:rPr>
              <w:t>TvWatched,</w:t>
            </w:r>
          </w:p>
          <w:p w14:paraId="18C7837D" w14:textId="77777777" w:rsidR="00B4336B" w:rsidRDefault="00B4336B" w:rsidP="00263EC8">
            <w:pPr>
              <w:rPr>
                <w:lang w:val="en-US"/>
              </w:rPr>
            </w:pPr>
            <w:r w:rsidRPr="00B4336B">
              <w:rPr>
                <w:lang w:val="en-US"/>
              </w:rPr>
              <w:t>AnimeWatched,</w:t>
            </w:r>
          </w:p>
          <w:p w14:paraId="76B340AE" w14:textId="77777777" w:rsidR="00B4336B" w:rsidRDefault="00B4336B" w:rsidP="00263EC8">
            <w:pPr>
              <w:rPr>
                <w:lang w:val="en-US"/>
              </w:rPr>
            </w:pPr>
            <w:r w:rsidRPr="00B4336B">
              <w:rPr>
                <w:lang w:val="en-US"/>
              </w:rPr>
              <w:t>ComicsWatched,</w:t>
            </w:r>
          </w:p>
          <w:p w14:paraId="50D026A7" w14:textId="21A5F4F6" w:rsidR="00263EC8" w:rsidRPr="00B4336B" w:rsidRDefault="00B4336B" w:rsidP="00263EC8">
            <w:pPr>
              <w:rPr>
                <w:lang w:val="en-US"/>
              </w:rPr>
            </w:pPr>
            <w:r w:rsidRPr="00B4336B">
              <w:rPr>
                <w:lang w:val="en-US"/>
              </w:rPr>
              <w:t>FavoriteMovies</w:t>
            </w:r>
          </w:p>
          <w:p w14:paraId="4F12A623" w14:textId="77777777" w:rsidR="008B6852" w:rsidRPr="00B4336B" w:rsidRDefault="008B6852" w:rsidP="008B6852">
            <w:pPr>
              <w:pStyle w:val="Titolo1"/>
              <w:rPr>
                <w:lang w:val="en-US"/>
              </w:rPr>
            </w:pPr>
            <w:r w:rsidRPr="00B4336B">
              <w:rPr>
                <w:lang w:val="en-US"/>
              </w:rPr>
              <w:t>Tempo approssimativo:</w:t>
            </w:r>
          </w:p>
          <w:p w14:paraId="3BDFF3E9" w14:textId="56106627" w:rsidR="008B6852" w:rsidRPr="00B4336B" w:rsidRDefault="00B4336B" w:rsidP="008B6852">
            <w:pPr>
              <w:rPr>
                <w:lang w:val="en-US"/>
              </w:rPr>
            </w:pPr>
            <w:r>
              <w:rPr>
                <w:lang w:val="en-US"/>
              </w:rPr>
              <w:t>10 minuti</w:t>
            </w:r>
          </w:p>
        </w:tc>
      </w:tr>
      <w:bookmarkEnd w:id="0"/>
      <w:bookmarkEnd w:id="1"/>
      <w:bookmarkEnd w:id="2"/>
    </w:tbl>
    <w:p w14:paraId="7DBC64FA" w14:textId="77777777" w:rsidR="004B7227" w:rsidRPr="00B4336B" w:rsidRDefault="004B7227" w:rsidP="00AB580C">
      <w:pPr>
        <w:rPr>
          <w:rFonts w:ascii="Arial" w:hAnsi="Arial" w:cs="Arial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C31052E" w:rsidR="000E3821" w:rsidRPr="001D1B3C" w:rsidRDefault="004E0392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Niente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8AB1707" w:rsidR="00632B06" w:rsidRPr="001D1B3C" w:rsidRDefault="004E039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996CB3E" w:rsidR="0091560D" w:rsidRPr="001D1B3C" w:rsidRDefault="004E0392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Models/Profile.cs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860FF63" w:rsidR="00872C0D" w:rsidRDefault="004821C8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E0392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0DBA0763" w:rsidR="00872C0D" w:rsidRDefault="004E0392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63331343" w:rsidR="00A46F22" w:rsidRDefault="004E0392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3976DDD6" w:rsidR="00C14EAB" w:rsidRPr="001D1B3C" w:rsidRDefault="004E0392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F3BA9" w14:textId="77777777" w:rsidR="00AA1364" w:rsidRDefault="00AA1364" w:rsidP="00DC1A1A">
      <w:pPr>
        <w:spacing w:after="0" w:line="240" w:lineRule="auto"/>
      </w:pPr>
      <w:r>
        <w:separator/>
      </w:r>
    </w:p>
    <w:p w14:paraId="42208515" w14:textId="77777777" w:rsidR="00AA1364" w:rsidRDefault="00AA1364"/>
    <w:p w14:paraId="749E436D" w14:textId="77777777" w:rsidR="00AA1364" w:rsidRDefault="00AA1364" w:rsidP="00454290"/>
  </w:endnote>
  <w:endnote w:type="continuationSeparator" w:id="0">
    <w:p w14:paraId="35365A1E" w14:textId="77777777" w:rsidR="00AA1364" w:rsidRDefault="00AA1364" w:rsidP="00DC1A1A">
      <w:pPr>
        <w:spacing w:after="0" w:line="240" w:lineRule="auto"/>
      </w:pPr>
      <w:r>
        <w:continuationSeparator/>
      </w:r>
    </w:p>
    <w:p w14:paraId="012C0ABE" w14:textId="77777777" w:rsidR="00AA1364" w:rsidRDefault="00AA1364"/>
    <w:p w14:paraId="11A4C656" w14:textId="77777777" w:rsidR="00AA1364" w:rsidRDefault="00AA136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4AAABE7" w:rsidR="007C13BA" w:rsidRPr="004C3844" w:rsidRDefault="004821C8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C436BD">
          <w:rPr>
            <w:rFonts w:ascii="Arial" w:hAnsi="Arial" w:cs="Arial"/>
          </w:rPr>
          <w:t>MyLibrary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A2D7B" w14:textId="77777777" w:rsidR="00AA1364" w:rsidRDefault="00AA1364" w:rsidP="00DC1A1A">
      <w:pPr>
        <w:spacing w:after="0" w:line="240" w:lineRule="auto"/>
      </w:pPr>
      <w:r>
        <w:separator/>
      </w:r>
    </w:p>
    <w:p w14:paraId="1A9F723F" w14:textId="77777777" w:rsidR="00AA1364" w:rsidRDefault="00AA1364"/>
    <w:p w14:paraId="71EE94F4" w14:textId="77777777" w:rsidR="00AA1364" w:rsidRDefault="00AA1364" w:rsidP="00454290"/>
  </w:footnote>
  <w:footnote w:type="continuationSeparator" w:id="0">
    <w:p w14:paraId="59D4636C" w14:textId="77777777" w:rsidR="00AA1364" w:rsidRDefault="00AA1364" w:rsidP="00DC1A1A">
      <w:pPr>
        <w:spacing w:after="0" w:line="240" w:lineRule="auto"/>
      </w:pPr>
      <w:r>
        <w:continuationSeparator/>
      </w:r>
    </w:p>
    <w:p w14:paraId="43F6FD00" w14:textId="77777777" w:rsidR="00AA1364" w:rsidRDefault="00AA1364"/>
    <w:p w14:paraId="7554CFE0" w14:textId="77777777" w:rsidR="00AA1364" w:rsidRDefault="00AA136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0575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5CE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1AE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97F0D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275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21C8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392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1E7F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1364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36B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36BD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2073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2FE8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0575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25C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97F0D"/>
    <w:rsid w:val="003B1392"/>
    <w:rsid w:val="003B3A61"/>
    <w:rsid w:val="003C301A"/>
    <w:rsid w:val="003E5759"/>
    <w:rsid w:val="003F0392"/>
    <w:rsid w:val="003F527C"/>
    <w:rsid w:val="004079D1"/>
    <w:rsid w:val="00430989"/>
    <w:rsid w:val="00432275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3372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49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MyLibrary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15</cp:revision>
  <cp:lastPrinted>2017-03-29T10:57:00Z</cp:lastPrinted>
  <dcterms:created xsi:type="dcterms:W3CDTF">2026-05-29T11:48:00Z</dcterms:created>
  <dcterms:modified xsi:type="dcterms:W3CDTF">2026-06-03T12:49:00Z</dcterms:modified>
</cp:coreProperties>
</file>