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70BCA806" w:rsidR="005D6E86" w:rsidRPr="001D1B3C" w:rsidRDefault="00BE2059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100158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.05.26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5D2786B9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FCC8298" w14:textId="77777777" w:rsidR="00FD33A3" w:rsidRDefault="00FD33A3" w:rsidP="00FD33A3">
            <w:pPr>
              <w:pStyle w:val="Titolo1"/>
            </w:pPr>
            <w:r>
              <w:t xml:space="preserve">File di lavoro: </w:t>
            </w:r>
          </w:p>
          <w:p w14:paraId="73BAE7B8" w14:textId="77777777" w:rsidR="00FD33A3" w:rsidRPr="007153E5" w:rsidRDefault="00FD33A3" w:rsidP="00FD33A3">
            <w:r>
              <w:t>Services/AuthService.cs</w:t>
            </w:r>
          </w:p>
          <w:p w14:paraId="64586A43" w14:textId="4A10C361" w:rsidR="00FD33A3" w:rsidRDefault="00FD33A3" w:rsidP="00FD33A3">
            <w:pPr>
              <w:pStyle w:val="Titolo1"/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</w:rPr>
            </w:pPr>
            <w:r>
              <w:t>Lavoro principale:</w:t>
            </w:r>
            <w:r>
              <w:br/>
            </w:r>
            <w:r w:rsidR="007B5391" w:rsidRPr="00EB7681"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</w:rPr>
              <w:t>C</w:t>
            </w:r>
            <w:r w:rsidR="007B5391"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</w:rPr>
              <w:t>urrentUsername</w:t>
            </w:r>
            <w:r w:rsidR="000E5FDA"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</w:rPr>
              <w:t>,</w:t>
            </w:r>
            <w:r w:rsidR="007B5391"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</w:rPr>
              <w:br/>
            </w:r>
            <w:r w:rsidRPr="0027236A"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  <w:lang w:val="en-US"/>
              </w:rPr>
              <w:t>RegisterUserAsync(string username, string password),</w:t>
            </w:r>
            <w:r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  <w:lang w:val="en-US"/>
              </w:rPr>
              <w:br/>
            </w:r>
            <w:r w:rsidRPr="0027236A"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</w:rPr>
              <w:t>ValidateLoginAsync(string username, string password)</w:t>
            </w:r>
          </w:p>
          <w:p w14:paraId="2EF18640" w14:textId="77777777" w:rsidR="00FD33A3" w:rsidRPr="0027236A" w:rsidRDefault="00FD33A3" w:rsidP="00FD33A3">
            <w:pPr>
              <w:pStyle w:val="Titolo1"/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  <w:lang w:val="en-US"/>
              </w:rPr>
            </w:pPr>
            <w:r>
              <w:t>Tempo approssimativo:</w:t>
            </w:r>
          </w:p>
          <w:p w14:paraId="3BDFF3E9" w14:textId="69D8C631" w:rsidR="008B6852" w:rsidRPr="008B6852" w:rsidRDefault="00FD33A3" w:rsidP="00FD33A3">
            <w:r>
              <w:t>30 minuti</w:t>
            </w:r>
            <w:r w:rsidRPr="008B6852">
              <w:t xml:space="preserve"> 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236E768B" w:rsidR="000E3821" w:rsidRPr="001D1B3C" w:rsidRDefault="00AB3AA6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con registrazione e controllo delle credenziali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95E275A" w:rsidR="00632B06" w:rsidRPr="001D1B3C" w:rsidRDefault="00AB3AA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Corrispondente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546DCE72" w:rsidR="00AB3AA6" w:rsidRPr="001D1B3C" w:rsidRDefault="00AB3AA6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AuthService.cs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308E66D5" w:rsidR="00872C0D" w:rsidRDefault="00100158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3EC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B3AA6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5C27DE33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B3AA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B3AA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6CEF028C" w:rsidR="00872C0D" w:rsidRDefault="00AB3AA6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Come faccio a gestire gli utenti diversi e i loro profili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3C2E1C48" w:rsidR="00A46F22" w:rsidRDefault="00AB3AA6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Soluzione + spiegazione con esempio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24AFF1BE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B3AA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3544675E" w:rsidR="00C14EAB" w:rsidRPr="001D1B3C" w:rsidRDefault="00AB3AA6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Internet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BBF60" w14:textId="77777777" w:rsidR="00335502" w:rsidRDefault="00335502" w:rsidP="00DC1A1A">
      <w:pPr>
        <w:spacing w:after="0" w:line="240" w:lineRule="auto"/>
      </w:pPr>
      <w:r>
        <w:separator/>
      </w:r>
    </w:p>
    <w:p w14:paraId="6FE9AE66" w14:textId="77777777" w:rsidR="00335502" w:rsidRDefault="00335502"/>
    <w:p w14:paraId="72D467CD" w14:textId="77777777" w:rsidR="00335502" w:rsidRDefault="00335502" w:rsidP="00454290"/>
  </w:endnote>
  <w:endnote w:type="continuationSeparator" w:id="0">
    <w:p w14:paraId="48CC79BC" w14:textId="77777777" w:rsidR="00335502" w:rsidRDefault="00335502" w:rsidP="00DC1A1A">
      <w:pPr>
        <w:spacing w:after="0" w:line="240" w:lineRule="auto"/>
      </w:pPr>
      <w:r>
        <w:continuationSeparator/>
      </w:r>
    </w:p>
    <w:p w14:paraId="6766EC13" w14:textId="77777777" w:rsidR="00335502" w:rsidRDefault="00335502"/>
    <w:p w14:paraId="727B7961" w14:textId="77777777" w:rsidR="00335502" w:rsidRDefault="00335502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47744CA" w:rsidR="007C13BA" w:rsidRPr="004C3844" w:rsidRDefault="00100158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r w:rsidR="00DE4B1C">
          <w:rPr>
            <w:rFonts w:ascii="Arial" w:hAnsi="Arial" w:cs="Arial"/>
          </w:rPr>
          <w:t>MyLibrary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5D683" w14:textId="77777777" w:rsidR="00335502" w:rsidRDefault="00335502" w:rsidP="00DC1A1A">
      <w:pPr>
        <w:spacing w:after="0" w:line="240" w:lineRule="auto"/>
      </w:pPr>
      <w:r>
        <w:separator/>
      </w:r>
    </w:p>
    <w:p w14:paraId="71C35453" w14:textId="77777777" w:rsidR="00335502" w:rsidRDefault="00335502"/>
    <w:p w14:paraId="6D86F434" w14:textId="77777777" w:rsidR="00335502" w:rsidRDefault="00335502" w:rsidP="00454290"/>
  </w:footnote>
  <w:footnote w:type="continuationSeparator" w:id="0">
    <w:p w14:paraId="318CA37D" w14:textId="77777777" w:rsidR="00335502" w:rsidRDefault="00335502" w:rsidP="00DC1A1A">
      <w:pPr>
        <w:spacing w:after="0" w:line="240" w:lineRule="auto"/>
      </w:pPr>
      <w:r>
        <w:continuationSeparator/>
      </w:r>
    </w:p>
    <w:p w14:paraId="7B68C2CE" w14:textId="77777777" w:rsidR="00335502" w:rsidRDefault="00335502"/>
    <w:p w14:paraId="7D065537" w14:textId="77777777" w:rsidR="00335502" w:rsidRDefault="00335502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4EF3105" w:rsidR="006E6CE4" w:rsidRPr="006E6CE4" w:rsidRDefault="00214B61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Yehor Verkholomchuk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5FDA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158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4FC0"/>
    <w:rsid w:val="001D5249"/>
    <w:rsid w:val="001D58AC"/>
    <w:rsid w:val="001D7660"/>
    <w:rsid w:val="001E2098"/>
    <w:rsid w:val="001E288D"/>
    <w:rsid w:val="001E28C4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5502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13AF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10AE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5391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D78D9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3AA6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60C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2059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CF5E87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4B1C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29F4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11F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33A3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EE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D4FC0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10AE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D78D9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47CF7"/>
    <w:rsid w:val="00A50FCC"/>
    <w:rsid w:val="00A722D4"/>
    <w:rsid w:val="00A817CA"/>
    <w:rsid w:val="00AD460C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74386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7797A"/>
    <w:rsid w:val="00F84C89"/>
    <w:rsid w:val="00FA27AC"/>
    <w:rsid w:val="00FA3A7D"/>
    <w:rsid w:val="00FB111F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49</TotalTime>
  <Pages>2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MyLibrary</Company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17</cp:revision>
  <cp:lastPrinted>2017-03-29T10:57:00Z</cp:lastPrinted>
  <dcterms:created xsi:type="dcterms:W3CDTF">2026-05-29T11:48:00Z</dcterms:created>
  <dcterms:modified xsi:type="dcterms:W3CDTF">2026-06-03T12:49:00Z</dcterms:modified>
</cp:coreProperties>
</file>