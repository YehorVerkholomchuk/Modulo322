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08B1463B" w:rsidR="005D6E86" w:rsidRPr="001D1B3C" w:rsidRDefault="006120A4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15.04.26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13DFF085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506846AA" w:rsidR="005D6E86" w:rsidRPr="001D1B3C" w:rsidRDefault="007153E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42871F4D" w14:textId="77777777" w:rsidR="000D6B81" w:rsidRDefault="00263EC8" w:rsidP="00263EC8">
            <w:pPr>
              <w:pStyle w:val="Titolo1"/>
            </w:pPr>
            <w:r>
              <w:t xml:space="preserve">File di lavoro: </w:t>
            </w:r>
          </w:p>
          <w:p w14:paraId="6660BA8F" w14:textId="68546387" w:rsidR="007153E5" w:rsidRPr="007153E5" w:rsidRDefault="001B46CA" w:rsidP="007153E5">
            <w:proofErr w:type="spellStart"/>
            <w:r>
              <w:t>ProfilePage.xaml</w:t>
            </w:r>
            <w:proofErr w:type="spellEnd"/>
          </w:p>
          <w:p w14:paraId="1C4B376D" w14:textId="77777777" w:rsidR="00263EC8" w:rsidRDefault="00263EC8" w:rsidP="00263EC8">
            <w:pPr>
              <w:pStyle w:val="Titolo1"/>
            </w:pPr>
            <w:r>
              <w:t>Lavoro principale:</w:t>
            </w:r>
          </w:p>
          <w:p w14:paraId="410034E3" w14:textId="77777777" w:rsidR="001B46CA" w:rsidRDefault="001B46CA" w:rsidP="00263EC8">
            <w:proofErr w:type="spellStart"/>
            <w:r w:rsidRPr="001B46CA">
              <w:t>EntryUsername</w:t>
            </w:r>
            <w:proofErr w:type="spellEnd"/>
            <w:r>
              <w:t>,</w:t>
            </w:r>
          </w:p>
          <w:p w14:paraId="3AF67EFB" w14:textId="77777777" w:rsidR="001B46CA" w:rsidRDefault="001B46CA" w:rsidP="00263EC8">
            <w:proofErr w:type="spellStart"/>
            <w:r w:rsidRPr="001B46CA">
              <w:t>EntryLocation</w:t>
            </w:r>
            <w:proofErr w:type="spellEnd"/>
            <w:r w:rsidRPr="001B46CA">
              <w:t>,</w:t>
            </w:r>
          </w:p>
          <w:p w14:paraId="50D026A7" w14:textId="68A91E26" w:rsidR="00263EC8" w:rsidRDefault="001B46CA" w:rsidP="00263EC8">
            <w:proofErr w:type="spellStart"/>
            <w:r w:rsidRPr="001B46CA">
              <w:t>PickerCreationDate</w:t>
            </w:r>
            <w:proofErr w:type="spellEnd"/>
          </w:p>
          <w:p w14:paraId="4F12A623" w14:textId="77777777" w:rsidR="008B6852" w:rsidRDefault="008B6852" w:rsidP="008B6852">
            <w:pPr>
              <w:pStyle w:val="Titolo1"/>
            </w:pPr>
            <w:r>
              <w:t>Tempo approssimativo:</w:t>
            </w:r>
          </w:p>
          <w:p w14:paraId="3BDFF3E9" w14:textId="434B38F6" w:rsidR="008B6852" w:rsidRPr="008B6852" w:rsidRDefault="00270E4D" w:rsidP="008B6852">
            <w:r>
              <w:t>1</w:t>
            </w:r>
            <w:r w:rsidR="001B46CA">
              <w:t>5</w:t>
            </w:r>
            <w:r>
              <w:t xml:space="preserve"> minuti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6FD419D3" w:rsidR="000E3821" w:rsidRPr="001D1B3C" w:rsidRDefault="00023FE8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Problemi con </w:t>
            </w:r>
            <w:proofErr w:type="spellStart"/>
            <w:r>
              <w:rPr>
                <w:rFonts w:ascii="Arial" w:hAnsi="Arial" w:cs="Arial"/>
              </w:rPr>
              <w:t>pickercreationdate</w:t>
            </w:r>
            <w:proofErr w:type="spellEnd"/>
            <w:r>
              <w:rPr>
                <w:rFonts w:ascii="Arial" w:hAnsi="Arial" w:cs="Arial"/>
              </w:rPr>
              <w:t xml:space="preserve"> perché non lo abbiamo mai visto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B397C46" w:rsidR="00632B06" w:rsidRPr="001D1B3C" w:rsidRDefault="00023FE8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Giusto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45DAA3EC" w:rsidR="0091560D" w:rsidRPr="001D1B3C" w:rsidRDefault="00960A33" w:rsidP="00AB23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Continuare con </w:t>
            </w:r>
            <w:proofErr w:type="spellStart"/>
            <w:r>
              <w:rPr>
                <w:rFonts w:ascii="Arial" w:hAnsi="Arial" w:cs="Arial"/>
              </w:rPr>
              <w:t>ProfilePage.xaml</w:t>
            </w:r>
            <w:proofErr w:type="spellEnd"/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2E62590E" w:rsidR="00872C0D" w:rsidRDefault="00E756A2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E6107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7D10C1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6852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127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EndPr/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1343CE67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7D10C1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7D10C1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1F2EC6FE" w:rsidR="00872C0D" w:rsidRDefault="007D10C1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 xml:space="preserve">Spiegami </w:t>
      </w:r>
      <w:proofErr w:type="spellStart"/>
      <w:r>
        <w:rPr>
          <w:rFonts w:ascii="Arial" w:hAnsi="Arial" w:cs="Arial"/>
        </w:rPr>
        <w:t>coeme</w:t>
      </w:r>
      <w:proofErr w:type="spellEnd"/>
      <w:r>
        <w:rPr>
          <w:rFonts w:ascii="Arial" w:hAnsi="Arial" w:cs="Arial"/>
        </w:rPr>
        <w:t xml:space="preserve"> funziona un </w:t>
      </w:r>
      <w:proofErr w:type="spellStart"/>
      <w:r>
        <w:rPr>
          <w:rFonts w:ascii="Arial" w:hAnsi="Arial" w:cs="Arial"/>
        </w:rPr>
        <w:t>PickerCreationDate</w:t>
      </w:r>
      <w:proofErr w:type="spellEnd"/>
      <w:r>
        <w:rPr>
          <w:rFonts w:ascii="Arial" w:hAnsi="Arial" w:cs="Arial"/>
        </w:rPr>
        <w:t xml:space="preserve"> per gestire la data in MAUI</w:t>
      </w:r>
    </w:p>
    <w:p w14:paraId="5C786056" w14:textId="77777777" w:rsidR="00A46F22" w:rsidRPr="00872C0D" w:rsidRDefault="00A46F22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bookmarkEnd w:id="3"/>
    <w:p w14:paraId="21F434D3" w14:textId="57DFED68" w:rsidR="00A46F22" w:rsidRDefault="007D10C1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Spiegazione + esempio</w:t>
      </w:r>
    </w:p>
    <w:p w14:paraId="278FB86E" w14:textId="77777777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1D4BEFC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7D10C1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7D10C1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788268C7" w:rsidR="00C14EAB" w:rsidRPr="001D1B3C" w:rsidRDefault="007D10C1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MAUI DOC</w:t>
      </w:r>
    </w:p>
    <w:sectPr w:rsidR="00C14EAB" w:rsidRPr="001D1B3C" w:rsidSect="00183D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1028DD" w14:textId="77777777" w:rsidR="00A8264E" w:rsidRDefault="00A8264E" w:rsidP="00DC1A1A">
      <w:pPr>
        <w:spacing w:after="0" w:line="240" w:lineRule="auto"/>
      </w:pPr>
      <w:r>
        <w:separator/>
      </w:r>
    </w:p>
    <w:p w14:paraId="21FC8F43" w14:textId="77777777" w:rsidR="00A8264E" w:rsidRDefault="00A8264E"/>
    <w:p w14:paraId="7110C32C" w14:textId="77777777" w:rsidR="00A8264E" w:rsidRDefault="00A8264E" w:rsidP="00454290"/>
  </w:endnote>
  <w:endnote w:type="continuationSeparator" w:id="0">
    <w:p w14:paraId="78CC0541" w14:textId="77777777" w:rsidR="00A8264E" w:rsidRDefault="00A8264E" w:rsidP="00DC1A1A">
      <w:pPr>
        <w:spacing w:after="0" w:line="240" w:lineRule="auto"/>
      </w:pPr>
      <w:r>
        <w:continuationSeparator/>
      </w:r>
    </w:p>
    <w:p w14:paraId="45F2993B" w14:textId="77777777" w:rsidR="00A8264E" w:rsidRDefault="00A8264E"/>
    <w:p w14:paraId="06ED47C6" w14:textId="77777777" w:rsidR="00A8264E" w:rsidRDefault="00A8264E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850AF" w14:textId="77777777" w:rsidR="00F142A3" w:rsidRDefault="00F142A3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40897A0" w:rsidR="007C13BA" w:rsidRPr="004C3844" w:rsidRDefault="00E756A2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Simulatore Treni VR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BF2E25" w14:textId="77777777" w:rsidR="00F142A3" w:rsidRDefault="00F142A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8E244E" w14:textId="77777777" w:rsidR="00A8264E" w:rsidRDefault="00A8264E" w:rsidP="00DC1A1A">
      <w:pPr>
        <w:spacing w:after="0" w:line="240" w:lineRule="auto"/>
      </w:pPr>
      <w:r>
        <w:separator/>
      </w:r>
    </w:p>
    <w:p w14:paraId="10139988" w14:textId="77777777" w:rsidR="00A8264E" w:rsidRDefault="00A8264E"/>
    <w:p w14:paraId="5AF5BE09" w14:textId="77777777" w:rsidR="00A8264E" w:rsidRDefault="00A8264E" w:rsidP="00454290"/>
  </w:footnote>
  <w:footnote w:type="continuationSeparator" w:id="0">
    <w:p w14:paraId="28BE0DE9" w14:textId="77777777" w:rsidR="00A8264E" w:rsidRDefault="00A8264E" w:rsidP="00DC1A1A">
      <w:pPr>
        <w:spacing w:after="0" w:line="240" w:lineRule="auto"/>
      </w:pPr>
      <w:r>
        <w:continuationSeparator/>
      </w:r>
    </w:p>
    <w:p w14:paraId="1E286390" w14:textId="77777777" w:rsidR="00A8264E" w:rsidRDefault="00A8264E"/>
    <w:p w14:paraId="0E803C78" w14:textId="77777777" w:rsidR="00A8264E" w:rsidRDefault="00A8264E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9DC20" w14:textId="77777777" w:rsidR="00F142A3" w:rsidRDefault="00F142A3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0A3CF8DF" w:rsidR="006E6CE4" w:rsidRPr="006E6CE4" w:rsidRDefault="00F142A3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 xml:space="preserve">Fabio </w:t>
    </w:r>
    <w:proofErr w:type="spellStart"/>
    <w:r>
      <w:rPr>
        <w:rFonts w:ascii="Arial" w:hAnsi="Arial" w:cs="Arial"/>
        <w:lang w:val="fr-CH"/>
      </w:rPr>
      <w:t>Maruca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84CB9F" w14:textId="77777777" w:rsidR="00F142A3" w:rsidRDefault="00F142A3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36782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3FE8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3C91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46CA"/>
    <w:rsid w:val="001B620E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C70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B61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EC8"/>
    <w:rsid w:val="00263FD3"/>
    <w:rsid w:val="00267B58"/>
    <w:rsid w:val="00267CFA"/>
    <w:rsid w:val="00270377"/>
    <w:rsid w:val="00270E4D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05C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A93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289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56F4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5F5C79"/>
    <w:rsid w:val="00600399"/>
    <w:rsid w:val="00600557"/>
    <w:rsid w:val="00603F9B"/>
    <w:rsid w:val="00604F11"/>
    <w:rsid w:val="00606D24"/>
    <w:rsid w:val="00610052"/>
    <w:rsid w:val="00610CDD"/>
    <w:rsid w:val="0061174C"/>
    <w:rsid w:val="006120A4"/>
    <w:rsid w:val="006151D0"/>
    <w:rsid w:val="00615DC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6744F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3A7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3E5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0C1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6852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0A33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4EC2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1711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47CF7"/>
    <w:rsid w:val="00A51D1F"/>
    <w:rsid w:val="00A521C4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264E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09E0"/>
    <w:rsid w:val="00B016E5"/>
    <w:rsid w:val="00B021BF"/>
    <w:rsid w:val="00B07D82"/>
    <w:rsid w:val="00B10338"/>
    <w:rsid w:val="00B12026"/>
    <w:rsid w:val="00B12D51"/>
    <w:rsid w:val="00B13199"/>
    <w:rsid w:val="00B138A7"/>
    <w:rsid w:val="00B165ED"/>
    <w:rsid w:val="00B16E6E"/>
    <w:rsid w:val="00B20119"/>
    <w:rsid w:val="00B21574"/>
    <w:rsid w:val="00B22351"/>
    <w:rsid w:val="00B24A43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1227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116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10F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2A61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42A3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3F15"/>
    <w:rsid w:val="00F76251"/>
    <w:rsid w:val="00F77875"/>
    <w:rsid w:val="00F7797A"/>
    <w:rsid w:val="00F779A3"/>
    <w:rsid w:val="00F81888"/>
    <w:rsid w:val="00F835EA"/>
    <w:rsid w:val="00F85B9C"/>
    <w:rsid w:val="00F92160"/>
    <w:rsid w:val="00F94FCA"/>
    <w:rsid w:val="00F95575"/>
    <w:rsid w:val="00F955C7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1">
    <w:name w:val="heading 1"/>
    <w:basedOn w:val="Normale"/>
    <w:next w:val="Normale"/>
    <w:link w:val="Titolo1Carattere"/>
    <w:uiPriority w:val="9"/>
    <w:qFormat/>
    <w:rsid w:val="00263E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63E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45A4F"/>
    <w:rsid w:val="00150436"/>
    <w:rsid w:val="0015716D"/>
    <w:rsid w:val="00173C91"/>
    <w:rsid w:val="00183CE8"/>
    <w:rsid w:val="0018556E"/>
    <w:rsid w:val="001874F8"/>
    <w:rsid w:val="00194D02"/>
    <w:rsid w:val="001977BE"/>
    <w:rsid w:val="001B7FAA"/>
    <w:rsid w:val="001B7FC9"/>
    <w:rsid w:val="001C23C9"/>
    <w:rsid w:val="001E2C70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205C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1690"/>
    <w:rsid w:val="005C623B"/>
    <w:rsid w:val="005E7ECF"/>
    <w:rsid w:val="005F1B75"/>
    <w:rsid w:val="00615DC0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6F3A7D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27987"/>
    <w:rsid w:val="00A33570"/>
    <w:rsid w:val="00A47CF7"/>
    <w:rsid w:val="00A50FCC"/>
    <w:rsid w:val="00A521C4"/>
    <w:rsid w:val="00A722D4"/>
    <w:rsid w:val="00A817CA"/>
    <w:rsid w:val="00AE32CB"/>
    <w:rsid w:val="00AE405E"/>
    <w:rsid w:val="00B009E0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3196"/>
    <w:rsid w:val="00BE1173"/>
    <w:rsid w:val="00BE247D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DF12D3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7797A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48</TotalTime>
  <Pages>2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Simulatore Treni VR</Company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gdh523@cpt.local</cp:lastModifiedBy>
  <cp:revision>19</cp:revision>
  <cp:lastPrinted>2017-03-29T10:57:00Z</cp:lastPrinted>
  <dcterms:created xsi:type="dcterms:W3CDTF">2026-05-29T11:48:00Z</dcterms:created>
  <dcterms:modified xsi:type="dcterms:W3CDTF">2026-06-03T10:57:00Z</dcterms:modified>
</cp:coreProperties>
</file>