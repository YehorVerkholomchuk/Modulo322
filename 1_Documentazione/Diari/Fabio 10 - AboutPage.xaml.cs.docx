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FDD7601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1DA3FE58" w:rsidR="007153E5" w:rsidRPr="007153E5" w:rsidRDefault="00E63E7B" w:rsidP="007153E5">
            <w:r>
              <w:t>AboutPage.xaml.cs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50D026A7" w14:textId="2246E8B5" w:rsidR="00263EC8" w:rsidRDefault="00E63E7B" w:rsidP="00263EC8">
            <w:r w:rsidRPr="00E63E7B">
              <w:t>AboutPage()</w:t>
            </w:r>
            <w:r>
              <w:t>,</w:t>
            </w:r>
          </w:p>
          <w:p w14:paraId="350A584F" w14:textId="77777777" w:rsidR="00E63E7B" w:rsidRDefault="00E63E7B" w:rsidP="00263EC8">
            <w:pPr>
              <w:rPr>
                <w:lang w:val="en-US"/>
              </w:rPr>
            </w:pPr>
            <w:r w:rsidRPr="00E63E7B">
              <w:rPr>
                <w:lang w:val="en-US"/>
              </w:rPr>
              <w:t>OnNavigateToDashboard(object sender, EventArgs e)</w:t>
            </w:r>
            <w:r>
              <w:rPr>
                <w:lang w:val="en-US"/>
              </w:rPr>
              <w:t>,</w:t>
            </w:r>
          </w:p>
          <w:p w14:paraId="24FFC59F" w14:textId="77777777" w:rsidR="00E63E7B" w:rsidRDefault="00E63E7B" w:rsidP="00263EC8">
            <w:pPr>
              <w:rPr>
                <w:lang w:val="en-US"/>
              </w:rPr>
            </w:pPr>
            <w:r w:rsidRPr="00E63E7B">
              <w:rPr>
                <w:lang w:val="en-US"/>
              </w:rPr>
              <w:t>OnNavigateToAddMedia(object sender, EventArgs e),</w:t>
            </w:r>
          </w:p>
          <w:p w14:paraId="1C66E6D0" w14:textId="0A316BC3" w:rsidR="00E63E7B" w:rsidRDefault="00E63E7B" w:rsidP="00263EC8">
            <w:pPr>
              <w:rPr>
                <w:lang w:val="en-US"/>
              </w:rPr>
            </w:pPr>
            <w:r w:rsidRPr="00E63E7B">
              <w:rPr>
                <w:lang w:val="en-US"/>
              </w:rPr>
              <w:t>OnNavigateToStats(object sender, EventArgs e),</w:t>
            </w:r>
          </w:p>
          <w:p w14:paraId="3E94E79F" w14:textId="77777777" w:rsidR="00E63E7B" w:rsidRDefault="00E63E7B" w:rsidP="00263EC8">
            <w:pPr>
              <w:rPr>
                <w:lang w:val="en-US"/>
              </w:rPr>
            </w:pPr>
            <w:r w:rsidRPr="00E63E7B">
              <w:rPr>
                <w:lang w:val="en-US"/>
              </w:rPr>
              <w:t>OnNavigateToProfile(object sender, EventArgs e),</w:t>
            </w:r>
          </w:p>
          <w:p w14:paraId="41C43F34" w14:textId="5D23B99F" w:rsidR="00E63E7B" w:rsidRPr="00E63E7B" w:rsidRDefault="00E63E7B" w:rsidP="00263EC8">
            <w:pPr>
              <w:rPr>
                <w:lang w:val="en-US"/>
              </w:rPr>
            </w:pPr>
            <w:r w:rsidRPr="00E63E7B">
              <w:rPr>
                <w:lang w:val="en-US"/>
              </w:rPr>
              <w:t>OnNavigateToSettings(object sender, EventArgs e)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454D8CC8" w14:textId="77777777" w:rsidR="008B6852" w:rsidRDefault="00E63E7B" w:rsidP="008B6852">
            <w:r>
              <w:t>15</w:t>
            </w:r>
            <w:r w:rsidR="00270E4D">
              <w:t xml:space="preserve"> minuti</w:t>
            </w:r>
          </w:p>
          <w:p w14:paraId="3BDFF3E9" w14:textId="2993B301" w:rsidR="00E63E7B" w:rsidRPr="008B6852" w:rsidRDefault="00E63E7B" w:rsidP="008B6852"/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2B6728B" w:rsidR="000E3821" w:rsidRPr="001D1B3C" w:rsidRDefault="00720C4B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36574E0" w:rsidR="00632B06" w:rsidRPr="001D1B3C" w:rsidRDefault="00720C4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3264CFC" w:rsidR="0091560D" w:rsidRPr="001D1B3C" w:rsidRDefault="00BD20AA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Presentazione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189ED7D" w:rsidR="00872C0D" w:rsidRDefault="00BD20AA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0C4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20C4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C5A1F5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20C4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1135D91B" w:rsidR="00872C0D" w:rsidRDefault="00720C4B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Generami tutti i metodi per navigare 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7D7A7BC1" w:rsidR="00A46F22" w:rsidRDefault="00720C4B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Codice completo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6B5D8CB0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20C4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55AB4EC" w:rsidR="00C14EAB" w:rsidRPr="001D1B3C" w:rsidRDefault="00720C4B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Fatto a mano ma ci avrei messo iù tempo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5AA81" w14:textId="77777777" w:rsidR="00132B75" w:rsidRDefault="00132B75" w:rsidP="00DC1A1A">
      <w:pPr>
        <w:spacing w:after="0" w:line="240" w:lineRule="auto"/>
      </w:pPr>
      <w:r>
        <w:separator/>
      </w:r>
    </w:p>
    <w:p w14:paraId="6E6AF6FE" w14:textId="77777777" w:rsidR="00132B75" w:rsidRDefault="00132B75"/>
    <w:p w14:paraId="18927034" w14:textId="77777777" w:rsidR="00132B75" w:rsidRDefault="00132B75" w:rsidP="00454290"/>
  </w:endnote>
  <w:endnote w:type="continuationSeparator" w:id="0">
    <w:p w14:paraId="73BC9FE3" w14:textId="77777777" w:rsidR="00132B75" w:rsidRDefault="00132B75" w:rsidP="00DC1A1A">
      <w:pPr>
        <w:spacing w:after="0" w:line="240" w:lineRule="auto"/>
      </w:pPr>
      <w:r>
        <w:continuationSeparator/>
      </w:r>
    </w:p>
    <w:p w14:paraId="264EBC6E" w14:textId="77777777" w:rsidR="00132B75" w:rsidRDefault="00132B75"/>
    <w:p w14:paraId="359F9045" w14:textId="77777777" w:rsidR="00132B75" w:rsidRDefault="00132B7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BD20AA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E9544" w14:textId="77777777" w:rsidR="00132B75" w:rsidRDefault="00132B75" w:rsidP="00DC1A1A">
      <w:pPr>
        <w:spacing w:after="0" w:line="240" w:lineRule="auto"/>
      </w:pPr>
      <w:r>
        <w:separator/>
      </w:r>
    </w:p>
    <w:p w14:paraId="17E14266" w14:textId="77777777" w:rsidR="00132B75" w:rsidRDefault="00132B75"/>
    <w:p w14:paraId="37BCFDB9" w14:textId="77777777" w:rsidR="00132B75" w:rsidRDefault="00132B75" w:rsidP="00454290"/>
  </w:footnote>
  <w:footnote w:type="continuationSeparator" w:id="0">
    <w:p w14:paraId="0D143B2A" w14:textId="77777777" w:rsidR="00132B75" w:rsidRDefault="00132B75" w:rsidP="00DC1A1A">
      <w:pPr>
        <w:spacing w:after="0" w:line="240" w:lineRule="auto"/>
      </w:pPr>
      <w:r>
        <w:continuationSeparator/>
      </w:r>
    </w:p>
    <w:p w14:paraId="5C2E5FB8" w14:textId="77777777" w:rsidR="00132B75" w:rsidRDefault="00132B75"/>
    <w:p w14:paraId="7A1B0F26" w14:textId="77777777" w:rsidR="00132B75" w:rsidRDefault="00132B7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B5ADCCB" w:rsidR="006E6CE4" w:rsidRPr="006E6CE4" w:rsidRDefault="00720C4B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97D"/>
    <w:rsid w:val="00065D85"/>
    <w:rsid w:val="00066A06"/>
    <w:rsid w:val="00067112"/>
    <w:rsid w:val="0006730A"/>
    <w:rsid w:val="00071573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B7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17FF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0C4B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0AA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6F2D"/>
    <w:rsid w:val="00CE77EC"/>
    <w:rsid w:val="00CF2F8F"/>
    <w:rsid w:val="00CF4608"/>
    <w:rsid w:val="00CF4CD6"/>
    <w:rsid w:val="00CF4DB9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3E7B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597D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717FF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92222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CF4DB9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47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16</cp:revision>
  <cp:lastPrinted>2017-03-29T10:57:00Z</cp:lastPrinted>
  <dcterms:created xsi:type="dcterms:W3CDTF">2026-05-29T11:48:00Z</dcterms:created>
  <dcterms:modified xsi:type="dcterms:W3CDTF">2026-06-03T12:42:00Z</dcterms:modified>
</cp:coreProperties>
</file>