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2D5622F5" w:rsidR="005D6E86" w:rsidRPr="001D1B3C" w:rsidRDefault="000B29A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8F4782">
              <w:rPr>
                <w:rFonts w:ascii="Arial" w:hAnsi="Arial" w:cs="Arial"/>
              </w:rPr>
              <w:t>1</w:t>
            </w:r>
            <w:r w:rsidR="007C7D19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 w:rsidR="007C7D19">
              <w:rPr>
                <w:rFonts w:ascii="Arial" w:hAnsi="Arial" w:cs="Arial"/>
              </w:rPr>
              <w:t>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5D2786B9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409FCB29" w:rsidR="007153E5" w:rsidRPr="007153E5" w:rsidRDefault="00160427" w:rsidP="007153E5">
            <w:r>
              <w:t>Models/MediaItem.cs</w:t>
            </w:r>
          </w:p>
          <w:p w14:paraId="1C4B376D" w14:textId="77777777" w:rsidR="00263EC8" w:rsidRPr="00A2162A" w:rsidRDefault="00263EC8" w:rsidP="00263EC8">
            <w:pPr>
              <w:pStyle w:val="Titolo1"/>
              <w:rPr>
                <w:lang w:val="fr-CH"/>
              </w:rPr>
            </w:pPr>
            <w:r w:rsidRPr="00A2162A">
              <w:rPr>
                <w:lang w:val="fr-CH"/>
              </w:rPr>
              <w:t>Lavoro principale:</w:t>
            </w:r>
          </w:p>
          <w:p w14:paraId="6D94FDCD" w14:textId="77777777" w:rsidR="00160427" w:rsidRPr="00A2162A" w:rsidRDefault="00160427" w:rsidP="00263EC8">
            <w:pPr>
              <w:rPr>
                <w:lang w:val="fr-CH"/>
              </w:rPr>
            </w:pPr>
            <w:r w:rsidRPr="00A2162A">
              <w:rPr>
                <w:lang w:val="fr-CH"/>
              </w:rPr>
              <w:t>Id,</w:t>
            </w:r>
          </w:p>
          <w:p w14:paraId="4AE5969A" w14:textId="77777777" w:rsidR="00160427" w:rsidRPr="00A2162A" w:rsidRDefault="00160427" w:rsidP="00263EC8">
            <w:pPr>
              <w:rPr>
                <w:lang w:val="fr-CH"/>
              </w:rPr>
            </w:pPr>
            <w:r w:rsidRPr="00A2162A">
              <w:rPr>
                <w:lang w:val="fr-CH"/>
              </w:rPr>
              <w:t>Title,</w:t>
            </w:r>
          </w:p>
          <w:p w14:paraId="2FD7C5D4" w14:textId="77777777" w:rsidR="00160427" w:rsidRPr="00A2162A" w:rsidRDefault="00160427" w:rsidP="00263EC8">
            <w:pPr>
              <w:rPr>
                <w:lang w:val="fr-CH"/>
              </w:rPr>
            </w:pPr>
            <w:r w:rsidRPr="00A2162A">
              <w:rPr>
                <w:lang w:val="fr-CH"/>
              </w:rPr>
              <w:t>Type,</w:t>
            </w:r>
          </w:p>
          <w:p w14:paraId="50D026A7" w14:textId="5E15CFE3" w:rsidR="00263EC8" w:rsidRPr="00A2162A" w:rsidRDefault="00160427" w:rsidP="00263EC8">
            <w:pPr>
              <w:rPr>
                <w:lang w:val="fr-CH"/>
              </w:rPr>
            </w:pPr>
            <w:r w:rsidRPr="00A2162A">
              <w:rPr>
                <w:lang w:val="fr-CH"/>
              </w:rPr>
              <w:t>Genre</w:t>
            </w:r>
            <w:r w:rsidR="00AA77AC" w:rsidRPr="00A2162A">
              <w:rPr>
                <w:lang w:val="fr-CH"/>
              </w:rPr>
              <w:t>,</w:t>
            </w:r>
          </w:p>
          <w:p w14:paraId="2578C060" w14:textId="77777777" w:rsidR="00AA77AC" w:rsidRPr="00A2162A" w:rsidRDefault="00AA77AC" w:rsidP="00263EC8">
            <w:pPr>
              <w:rPr>
                <w:lang w:val="fr-CH"/>
              </w:rPr>
            </w:pPr>
            <w:r w:rsidRPr="00A2162A">
              <w:rPr>
                <w:lang w:val="fr-CH"/>
              </w:rPr>
              <w:t>Rating,</w:t>
            </w:r>
          </w:p>
          <w:p w14:paraId="5AA6A7C4" w14:textId="60EAA996" w:rsidR="00AA77AC" w:rsidRDefault="00AA77AC" w:rsidP="00263EC8">
            <w:pPr>
              <w:rPr>
                <w:lang w:val="fr-CH"/>
              </w:rPr>
            </w:pPr>
            <w:r w:rsidRPr="00A2162A">
              <w:rPr>
                <w:lang w:val="fr-CH"/>
              </w:rPr>
              <w:t>Review</w:t>
            </w:r>
          </w:p>
          <w:p w14:paraId="5D8CAB01" w14:textId="77777777" w:rsidR="00A2162A" w:rsidRDefault="00A2162A" w:rsidP="00A2162A">
            <w:r w:rsidRPr="00105352">
              <w:t>TimeSpentMinutes,</w:t>
            </w:r>
          </w:p>
          <w:p w14:paraId="78893707" w14:textId="77777777" w:rsidR="00A2162A" w:rsidRDefault="00A2162A" w:rsidP="00A2162A">
            <w:r w:rsidRPr="00105352">
              <w:t>IsCompleted,</w:t>
            </w:r>
          </w:p>
          <w:p w14:paraId="4310F670" w14:textId="77777777" w:rsidR="00A2162A" w:rsidRDefault="00A2162A" w:rsidP="00A2162A">
            <w:r w:rsidRPr="00105352">
              <w:t>IsFavorite,</w:t>
            </w:r>
          </w:p>
          <w:p w14:paraId="7CCAF9EE" w14:textId="77777777" w:rsidR="00A2162A" w:rsidRDefault="00A2162A" w:rsidP="00A2162A">
            <w:r w:rsidRPr="00105352">
              <w:t>ConnectedSaga,</w:t>
            </w:r>
          </w:p>
          <w:p w14:paraId="73995CDE" w14:textId="0E081D2C" w:rsidR="00A2162A" w:rsidRPr="00A2162A" w:rsidRDefault="00A2162A" w:rsidP="00263EC8">
            <w:r w:rsidRPr="00105352">
              <w:t>DateAdded</w:t>
            </w:r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06A3E4C8" w:rsidR="008B6852" w:rsidRPr="008B6852" w:rsidRDefault="00AA77AC" w:rsidP="008B6852">
            <w:r>
              <w:t>20</w:t>
            </w:r>
            <w:r w:rsidR="00160427"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40D74066" w:rsidR="000E3821" w:rsidRPr="001D1B3C" w:rsidRDefault="00A2162A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Niente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D271C9E" w:rsidR="00632B06" w:rsidRPr="001D1B3C" w:rsidRDefault="00A2162A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Corrispondente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871BF35" w:rsidR="00A2162A" w:rsidRPr="001D1B3C" w:rsidRDefault="00A2162A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Services/AuthService.cs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193FD19" w:rsidR="00872C0D" w:rsidRDefault="000B29AC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2162A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63EC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0D90550F" w:rsidR="00872C0D" w:rsidRDefault="00A2162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47AF3BFE" w:rsidR="00A46F22" w:rsidRDefault="00A2162A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409F9FF4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89D664D" w:rsidR="00C14EAB" w:rsidRPr="001D1B3C" w:rsidRDefault="00A2162A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X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D7F27" w14:textId="77777777" w:rsidR="00B32F20" w:rsidRDefault="00B32F20" w:rsidP="00DC1A1A">
      <w:pPr>
        <w:spacing w:after="0" w:line="240" w:lineRule="auto"/>
      </w:pPr>
      <w:r>
        <w:separator/>
      </w:r>
    </w:p>
    <w:p w14:paraId="4F23E378" w14:textId="77777777" w:rsidR="00B32F20" w:rsidRDefault="00B32F20"/>
    <w:p w14:paraId="2EDA4671" w14:textId="77777777" w:rsidR="00B32F20" w:rsidRDefault="00B32F20" w:rsidP="00454290"/>
  </w:endnote>
  <w:endnote w:type="continuationSeparator" w:id="0">
    <w:p w14:paraId="05786BC7" w14:textId="77777777" w:rsidR="00B32F20" w:rsidRDefault="00B32F20" w:rsidP="00DC1A1A">
      <w:pPr>
        <w:spacing w:after="0" w:line="240" w:lineRule="auto"/>
      </w:pPr>
      <w:r>
        <w:continuationSeparator/>
      </w:r>
    </w:p>
    <w:p w14:paraId="77CB618B" w14:textId="77777777" w:rsidR="00B32F20" w:rsidRDefault="00B32F20"/>
    <w:p w14:paraId="506A10CC" w14:textId="77777777" w:rsidR="00B32F20" w:rsidRDefault="00B32F2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46D8AFD" w:rsidR="007C13BA" w:rsidRPr="004C3844" w:rsidRDefault="000B29AC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B86EF5">
          <w:rPr>
            <w:rFonts w:ascii="Arial" w:hAnsi="Arial" w:cs="Arial"/>
          </w:rPr>
          <w:t>MyLibrary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5CEA5" w14:textId="77777777" w:rsidR="00B32F20" w:rsidRDefault="00B32F20" w:rsidP="00DC1A1A">
      <w:pPr>
        <w:spacing w:after="0" w:line="240" w:lineRule="auto"/>
      </w:pPr>
      <w:r>
        <w:separator/>
      </w:r>
    </w:p>
    <w:p w14:paraId="48554C1C" w14:textId="77777777" w:rsidR="00B32F20" w:rsidRDefault="00B32F20"/>
    <w:p w14:paraId="0B55A28B" w14:textId="77777777" w:rsidR="00B32F20" w:rsidRDefault="00B32F20" w:rsidP="00454290"/>
  </w:footnote>
  <w:footnote w:type="continuationSeparator" w:id="0">
    <w:p w14:paraId="70487C35" w14:textId="77777777" w:rsidR="00B32F20" w:rsidRDefault="00B32F20" w:rsidP="00DC1A1A">
      <w:pPr>
        <w:spacing w:after="0" w:line="240" w:lineRule="auto"/>
      </w:pPr>
      <w:r>
        <w:continuationSeparator/>
      </w:r>
    </w:p>
    <w:p w14:paraId="27D1FCDC" w14:textId="77777777" w:rsidR="00B32F20" w:rsidRDefault="00B32F20"/>
    <w:p w14:paraId="3DDE4449" w14:textId="77777777" w:rsidR="00B32F20" w:rsidRDefault="00B32F2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4EF3105" w:rsidR="006E6CE4" w:rsidRPr="006E6CE4" w:rsidRDefault="00214B61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Yehor Verkholomchuk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29AC"/>
    <w:rsid w:val="000B4FED"/>
    <w:rsid w:val="000B56F7"/>
    <w:rsid w:val="000B69E9"/>
    <w:rsid w:val="000B7B27"/>
    <w:rsid w:val="000B7C28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0427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682"/>
    <w:rsid w:val="002268EE"/>
    <w:rsid w:val="00230489"/>
    <w:rsid w:val="00231119"/>
    <w:rsid w:val="0023131E"/>
    <w:rsid w:val="00233151"/>
    <w:rsid w:val="002332D8"/>
    <w:rsid w:val="00234162"/>
    <w:rsid w:val="00234D8D"/>
    <w:rsid w:val="002351CD"/>
    <w:rsid w:val="00235EB3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39C4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0981"/>
    <w:rsid w:val="007B2F2B"/>
    <w:rsid w:val="007B359E"/>
    <w:rsid w:val="007B6BEB"/>
    <w:rsid w:val="007C13BA"/>
    <w:rsid w:val="007C252F"/>
    <w:rsid w:val="007C260E"/>
    <w:rsid w:val="007C643C"/>
    <w:rsid w:val="007C6BBD"/>
    <w:rsid w:val="007C7D19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2AF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4782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179C8"/>
    <w:rsid w:val="00A21023"/>
    <w:rsid w:val="00A21461"/>
    <w:rsid w:val="00A214FC"/>
    <w:rsid w:val="00A2162A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7AC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2F20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6EF5"/>
    <w:rsid w:val="00B871F3"/>
    <w:rsid w:val="00B87608"/>
    <w:rsid w:val="00B90757"/>
    <w:rsid w:val="00B93008"/>
    <w:rsid w:val="00BA0D4D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26561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532B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B7C28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5EB3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0B53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39C4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42A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179C8"/>
    <w:rsid w:val="00A27987"/>
    <w:rsid w:val="00A33570"/>
    <w:rsid w:val="00A47CF7"/>
    <w:rsid w:val="00A50FCC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26561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C28F5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50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MyLibrary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19</cp:revision>
  <cp:lastPrinted>2017-03-29T10:57:00Z</cp:lastPrinted>
  <dcterms:created xsi:type="dcterms:W3CDTF">2026-05-29T11:48:00Z</dcterms:created>
  <dcterms:modified xsi:type="dcterms:W3CDTF">2026-06-03T12:49:00Z</dcterms:modified>
</cp:coreProperties>
</file>