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052FEB8" w:rsidR="005D6E86" w:rsidRPr="001D1B3C" w:rsidRDefault="008B1A3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D2786B9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3AABBB3A" w:rsidR="007153E5" w:rsidRPr="007153E5" w:rsidRDefault="00ED6C15" w:rsidP="007153E5">
            <w:proofErr w:type="spellStart"/>
            <w:r>
              <w:t>MainPage.xaml</w:t>
            </w:r>
            <w:proofErr w:type="spellEnd"/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44DB82E8" w14:textId="77777777" w:rsidR="003839B3" w:rsidRDefault="003839B3" w:rsidP="003839B3">
            <w:pPr>
              <w:rPr>
                <w:lang w:val="en-US"/>
              </w:rPr>
            </w:pPr>
            <w:proofErr w:type="spellStart"/>
            <w:r w:rsidRPr="00514378">
              <w:rPr>
                <w:lang w:val="en-US"/>
              </w:rPr>
              <w:t>lblTotalCount</w:t>
            </w:r>
            <w:proofErr w:type="spellEnd"/>
            <w:r w:rsidRPr="00514378">
              <w:rPr>
                <w:lang w:val="en-US"/>
              </w:rPr>
              <w:t>,</w:t>
            </w:r>
          </w:p>
          <w:p w14:paraId="3439C89C" w14:textId="77777777" w:rsidR="003839B3" w:rsidRDefault="003839B3" w:rsidP="003839B3">
            <w:pPr>
              <w:rPr>
                <w:lang w:val="en-US"/>
              </w:rPr>
            </w:pPr>
            <w:proofErr w:type="spellStart"/>
            <w:r w:rsidRPr="00514378">
              <w:rPr>
                <w:lang w:val="en-US"/>
              </w:rPr>
              <w:t>lblCompletedCount</w:t>
            </w:r>
            <w:proofErr w:type="spellEnd"/>
            <w:r w:rsidRPr="00514378">
              <w:rPr>
                <w:lang w:val="en-US"/>
              </w:rPr>
              <w:t>,</w:t>
            </w:r>
          </w:p>
          <w:p w14:paraId="27D1E9B5" w14:textId="573E8F47" w:rsidR="003839B3" w:rsidRPr="00514378" w:rsidRDefault="003839B3" w:rsidP="003839B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</w:t>
            </w:r>
            <w:r w:rsidRPr="00514378">
              <w:rPr>
                <w:lang w:val="en-US"/>
              </w:rPr>
              <w:t>blTotalHours</w:t>
            </w:r>
            <w:proofErr w:type="spellEnd"/>
            <w:r>
              <w:rPr>
                <w:lang w:val="en-US"/>
              </w:rPr>
              <w:t>,</w:t>
            </w:r>
          </w:p>
          <w:p w14:paraId="50D026A7" w14:textId="55F09C31" w:rsidR="00263EC8" w:rsidRPr="0065473B" w:rsidRDefault="00ED6C15" w:rsidP="00263EC8">
            <w:pPr>
              <w:rPr>
                <w:lang w:val="en-US"/>
              </w:rPr>
            </w:pPr>
            <w:proofErr w:type="spellStart"/>
            <w:r w:rsidRPr="0065473B">
              <w:rPr>
                <w:lang w:val="en-US"/>
              </w:rPr>
              <w:t>MediaCollectionView</w:t>
            </w:r>
            <w:proofErr w:type="spellEnd"/>
          </w:p>
          <w:p w14:paraId="4F12A623" w14:textId="77777777" w:rsidR="008B6852" w:rsidRPr="0065473B" w:rsidRDefault="008B6852" w:rsidP="008B6852">
            <w:pPr>
              <w:pStyle w:val="Titolo1"/>
              <w:rPr>
                <w:lang w:val="en-US"/>
              </w:rPr>
            </w:pPr>
            <w:r w:rsidRPr="0065473B">
              <w:rPr>
                <w:lang w:val="en-US"/>
              </w:rPr>
              <w:t xml:space="preserve">Tempo </w:t>
            </w:r>
            <w:proofErr w:type="spellStart"/>
            <w:r w:rsidRPr="0065473B">
              <w:rPr>
                <w:lang w:val="en-US"/>
              </w:rPr>
              <w:t>approssimativo</w:t>
            </w:r>
            <w:proofErr w:type="spellEnd"/>
            <w:r w:rsidRPr="0065473B">
              <w:rPr>
                <w:lang w:val="en-US"/>
              </w:rPr>
              <w:t>:</w:t>
            </w:r>
          </w:p>
          <w:p w14:paraId="3BDFF3E9" w14:textId="5A00E8E9" w:rsidR="008B6852" w:rsidRPr="008B6852" w:rsidRDefault="0065473B" w:rsidP="008B6852">
            <w:r>
              <w:t>30</w:t>
            </w:r>
            <w:r w:rsidR="00ED6C15"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67ECC69" w:rsidR="000E3821" w:rsidRPr="001D1B3C" w:rsidRDefault="008B1A30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D0A66AB" w:rsidR="00632B06" w:rsidRPr="001D1B3C" w:rsidRDefault="008B1A3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previsto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4E33809" w:rsidR="0091560D" w:rsidRPr="001D1B3C" w:rsidRDefault="008B1A30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Fare </w:t>
            </w:r>
            <w:proofErr w:type="spellStart"/>
            <w:r>
              <w:rPr>
                <w:rFonts w:ascii="Arial" w:hAnsi="Arial" w:cs="Arial"/>
              </w:rPr>
              <w:t>MainPage.xaml.cs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7B3180D" w:rsidR="00872C0D" w:rsidRDefault="008B1A3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09F9FF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09911" w14:textId="77777777" w:rsidR="009C2C51" w:rsidRDefault="009C2C51" w:rsidP="00DC1A1A">
      <w:pPr>
        <w:spacing w:after="0" w:line="240" w:lineRule="auto"/>
      </w:pPr>
      <w:r>
        <w:separator/>
      </w:r>
    </w:p>
    <w:p w14:paraId="3C1CF386" w14:textId="77777777" w:rsidR="009C2C51" w:rsidRDefault="009C2C51"/>
    <w:p w14:paraId="3DB7270F" w14:textId="77777777" w:rsidR="009C2C51" w:rsidRDefault="009C2C51" w:rsidP="00454290"/>
  </w:endnote>
  <w:endnote w:type="continuationSeparator" w:id="0">
    <w:p w14:paraId="7155EE66" w14:textId="77777777" w:rsidR="009C2C51" w:rsidRDefault="009C2C51" w:rsidP="00DC1A1A">
      <w:pPr>
        <w:spacing w:after="0" w:line="240" w:lineRule="auto"/>
      </w:pPr>
      <w:r>
        <w:continuationSeparator/>
      </w:r>
    </w:p>
    <w:p w14:paraId="08A7B811" w14:textId="77777777" w:rsidR="009C2C51" w:rsidRDefault="009C2C51"/>
    <w:p w14:paraId="254D2524" w14:textId="77777777" w:rsidR="009C2C51" w:rsidRDefault="009C2C51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8B1A3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5150E" w14:textId="77777777" w:rsidR="009C2C51" w:rsidRDefault="009C2C51" w:rsidP="00DC1A1A">
      <w:pPr>
        <w:spacing w:after="0" w:line="240" w:lineRule="auto"/>
      </w:pPr>
      <w:r>
        <w:separator/>
      </w:r>
    </w:p>
    <w:p w14:paraId="7BF593EC" w14:textId="77777777" w:rsidR="009C2C51" w:rsidRDefault="009C2C51"/>
    <w:p w14:paraId="1738BCC6" w14:textId="77777777" w:rsidR="009C2C51" w:rsidRDefault="009C2C51" w:rsidP="00454290"/>
  </w:footnote>
  <w:footnote w:type="continuationSeparator" w:id="0">
    <w:p w14:paraId="25E706F9" w14:textId="77777777" w:rsidR="009C2C51" w:rsidRDefault="009C2C51" w:rsidP="00DC1A1A">
      <w:pPr>
        <w:spacing w:after="0" w:line="240" w:lineRule="auto"/>
      </w:pPr>
      <w:r>
        <w:continuationSeparator/>
      </w:r>
    </w:p>
    <w:p w14:paraId="2B03421E" w14:textId="77777777" w:rsidR="009C2C51" w:rsidRDefault="009C2C51"/>
    <w:p w14:paraId="370C5390" w14:textId="77777777" w:rsidR="009C2C51" w:rsidRDefault="009C2C51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3BBDCFA" w:rsidR="006E6CE4" w:rsidRPr="006E6CE4" w:rsidRDefault="008B1A30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Riccardo </w:t>
    </w:r>
    <w:proofErr w:type="spellStart"/>
    <w:r>
      <w:rPr>
        <w:rFonts w:ascii="Arial" w:hAnsi="Arial" w:cs="Arial"/>
        <w:lang w:val="fr-CH"/>
      </w:rPr>
      <w:t>Grosa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22E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9B3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0500"/>
    <w:rsid w:val="00651120"/>
    <w:rsid w:val="00651302"/>
    <w:rsid w:val="00651683"/>
    <w:rsid w:val="00651DA4"/>
    <w:rsid w:val="00652017"/>
    <w:rsid w:val="006520C7"/>
    <w:rsid w:val="00653443"/>
    <w:rsid w:val="00653AB1"/>
    <w:rsid w:val="0065473B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4327"/>
    <w:rsid w:val="0070519B"/>
    <w:rsid w:val="00705B4E"/>
    <w:rsid w:val="0071037A"/>
    <w:rsid w:val="00712D76"/>
    <w:rsid w:val="007133BD"/>
    <w:rsid w:val="00713BC7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4A9A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1A30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2C51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25D2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2AD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6C15"/>
    <w:rsid w:val="00ED7EF4"/>
    <w:rsid w:val="00EE2A61"/>
    <w:rsid w:val="00EE6084"/>
    <w:rsid w:val="00EE64D0"/>
    <w:rsid w:val="00EE682B"/>
    <w:rsid w:val="00EE7496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4327"/>
    <w:rsid w:val="00705B4E"/>
    <w:rsid w:val="00707698"/>
    <w:rsid w:val="0071158D"/>
    <w:rsid w:val="007124C5"/>
    <w:rsid w:val="00713BC7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21DA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D22AD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0D23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E7496"/>
    <w:rsid w:val="00EE7B5A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49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16</cp:revision>
  <cp:lastPrinted>2017-03-29T10:57:00Z</cp:lastPrinted>
  <dcterms:created xsi:type="dcterms:W3CDTF">2026-05-29T11:48:00Z</dcterms:created>
  <dcterms:modified xsi:type="dcterms:W3CDTF">2026-06-03T11:22:00Z</dcterms:modified>
</cp:coreProperties>
</file>