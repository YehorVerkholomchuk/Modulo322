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243D03F" w:rsidR="005D6E86" w:rsidRPr="001D1B3C" w:rsidRDefault="0037372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0E98EC90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0113B742" w:rsidR="007153E5" w:rsidRPr="007153E5" w:rsidRDefault="006433E0" w:rsidP="007153E5">
            <w:r>
              <w:t>MainPage.xaml.cs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50D026A7" w14:textId="6ABDF3C6" w:rsidR="00263EC8" w:rsidRDefault="00263EC8" w:rsidP="00263EC8"/>
          <w:p w14:paraId="1056BA8B" w14:textId="77777777" w:rsidR="006433E0" w:rsidRPr="006433E0" w:rsidRDefault="006433E0" w:rsidP="006433E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4"/>
            </w:tblGrid>
            <w:tr w:rsidR="006433E0" w:rsidRPr="0037372D" w14:paraId="11783B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FECBB" w14:textId="77777777" w:rsidR="006433E0" w:rsidRDefault="006433E0" w:rsidP="006433E0">
                  <w:pPr>
                    <w:spacing w:after="0" w:line="240" w:lineRule="auto"/>
                    <w:rPr>
                      <w:lang w:val="en-US"/>
                    </w:rPr>
                  </w:pPr>
                  <w:r w:rsidRPr="006433E0">
                    <w:rPr>
                      <w:lang w:val="en-US"/>
                    </w:rPr>
                    <w:t>FilterAndRenderGrid(string query),</w:t>
                  </w:r>
                </w:p>
                <w:p w14:paraId="6C3D55B2" w14:textId="6EF0FCF3" w:rsidR="006433E0" w:rsidRDefault="006433E0" w:rsidP="006433E0">
                  <w:pPr>
                    <w:spacing w:after="0" w:line="240" w:lineRule="auto"/>
                    <w:rPr>
                      <w:lang w:val="en-US"/>
                    </w:rPr>
                  </w:pPr>
                  <w:r w:rsidRPr="006433E0">
                    <w:rPr>
                      <w:lang w:val="en-US"/>
                    </w:rPr>
                    <w:t>OnSearchTextChanged(object sender,</w:t>
                  </w:r>
                  <w:r w:rsidR="0037372D">
                    <w:rPr>
                      <w:lang w:val="en-US"/>
                    </w:rPr>
                    <w:t xml:space="preserve"> </w:t>
                  </w:r>
                  <w:r w:rsidRPr="006433E0">
                    <w:rPr>
                      <w:lang w:val="en-US"/>
                    </w:rPr>
                    <w:t>TextChangedEventArgs e),</w:t>
                  </w:r>
                </w:p>
                <w:p w14:paraId="6A3F1792" w14:textId="41AB85EB" w:rsidR="006433E0" w:rsidRPr="006433E0" w:rsidRDefault="006433E0" w:rsidP="006433E0">
                  <w:pPr>
                    <w:spacing w:after="0" w:line="240" w:lineRule="auto"/>
                    <w:rPr>
                      <w:lang w:val="en-US"/>
                    </w:rPr>
                  </w:pPr>
                  <w:r w:rsidRPr="006433E0">
                    <w:rPr>
                      <w:lang w:val="en-US"/>
                    </w:rPr>
                    <w:t>OnMediaSelectionChanged(object sender, SelectionChangedEventArgs e)</w:t>
                  </w:r>
                </w:p>
              </w:tc>
            </w:tr>
          </w:tbl>
          <w:p w14:paraId="1BF868A1" w14:textId="77777777" w:rsidR="00F42CB0" w:rsidRDefault="00F42CB0" w:rsidP="00263EC8">
            <w:pPr>
              <w:rPr>
                <w:lang w:val="en-US"/>
              </w:rPr>
            </w:pPr>
            <w:r w:rsidRPr="00F42CB0">
              <w:rPr>
                <w:lang w:val="en-US"/>
              </w:rPr>
              <w:t>OnNavigateToAddMedia(object sender, EventArgs e),</w:t>
            </w:r>
          </w:p>
          <w:p w14:paraId="3AB047CA" w14:textId="77777777" w:rsidR="00F42CB0" w:rsidRDefault="00F42CB0" w:rsidP="00263EC8">
            <w:pPr>
              <w:rPr>
                <w:lang w:val="en-US"/>
              </w:rPr>
            </w:pPr>
            <w:r w:rsidRPr="00F42CB0">
              <w:rPr>
                <w:lang w:val="en-US"/>
              </w:rPr>
              <w:t>OnNavigateToStats(object sender, EventArgs e),</w:t>
            </w:r>
          </w:p>
          <w:p w14:paraId="127C9727" w14:textId="651A3D58" w:rsidR="00F42CB0" w:rsidRDefault="00F42CB0" w:rsidP="00263EC8">
            <w:pPr>
              <w:rPr>
                <w:lang w:val="en-US"/>
              </w:rPr>
            </w:pPr>
            <w:r w:rsidRPr="00F42CB0">
              <w:rPr>
                <w:lang w:val="en-US"/>
              </w:rPr>
              <w:t>OnNavigateToProfile(object sender, EventArgs e),</w:t>
            </w:r>
          </w:p>
          <w:p w14:paraId="5364AA6B" w14:textId="77777777" w:rsidR="00F42CB0" w:rsidRDefault="00F42CB0" w:rsidP="00263EC8">
            <w:pPr>
              <w:rPr>
                <w:lang w:val="en-US"/>
              </w:rPr>
            </w:pPr>
            <w:r w:rsidRPr="00F42CB0">
              <w:rPr>
                <w:lang w:val="en-US"/>
              </w:rPr>
              <w:t>OnNavigateToSettings(object sender, EventArgs e),</w:t>
            </w:r>
          </w:p>
          <w:p w14:paraId="6E5237F9" w14:textId="102415CA" w:rsidR="006433E0" w:rsidRPr="00F42CB0" w:rsidRDefault="00F42CB0" w:rsidP="00263EC8">
            <w:pPr>
              <w:rPr>
                <w:lang w:val="en-US"/>
              </w:rPr>
            </w:pPr>
            <w:r w:rsidRPr="00F42CB0">
              <w:rPr>
                <w:lang w:val="en-US"/>
              </w:rPr>
              <w:t>OnNavigateToAbout(object sender, EventArgs e)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95EA7A6" w14:textId="5F563071" w:rsidR="008B6852" w:rsidRDefault="006433E0" w:rsidP="008B6852">
            <w:r>
              <w:t>3</w:t>
            </w:r>
            <w:r w:rsidR="00F42CB0">
              <w:t>5</w:t>
            </w:r>
            <w:r>
              <w:t xml:space="preserve"> minuti</w:t>
            </w:r>
          </w:p>
          <w:p w14:paraId="3BDFF3E9" w14:textId="47E6A293" w:rsidR="006433E0" w:rsidRPr="008B6852" w:rsidRDefault="006433E0" w:rsidP="008B6852"/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6CA0200" w:rsidR="000E3821" w:rsidRPr="001D1B3C" w:rsidRDefault="0037372D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Fare apparire i film e i libri quando l’utente scrive nella barra di ricerca 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106EE8" w:rsidR="00632B06" w:rsidRPr="001D1B3C" w:rsidRDefault="0037372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previsto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888BD76" w:rsidR="0091560D" w:rsidRPr="001D1B3C" w:rsidRDefault="0037372D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AddMediaPage.xaml.cs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3CF6F82" w:rsidR="00872C0D" w:rsidRDefault="0037372D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9DE0F82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7372D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7372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1F5B67E8" w:rsidR="00872C0D" w:rsidRDefault="0037372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Generami tutta la navigazione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6476042E" w:rsidR="00A46F22" w:rsidRDefault="0037372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Il codice 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5E91EC3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7372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524A00AA" w:rsidR="00C14EAB" w:rsidRPr="001D1B3C" w:rsidRDefault="0037372D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Farlo a mano spendendoci più tempo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24509" w14:textId="77777777" w:rsidR="00E24CFB" w:rsidRDefault="00E24CFB" w:rsidP="00DC1A1A">
      <w:pPr>
        <w:spacing w:after="0" w:line="240" w:lineRule="auto"/>
      </w:pPr>
      <w:r>
        <w:separator/>
      </w:r>
    </w:p>
    <w:p w14:paraId="2E0F11AF" w14:textId="77777777" w:rsidR="00E24CFB" w:rsidRDefault="00E24CFB"/>
    <w:p w14:paraId="13262EE2" w14:textId="77777777" w:rsidR="00E24CFB" w:rsidRDefault="00E24CFB" w:rsidP="00454290"/>
  </w:endnote>
  <w:endnote w:type="continuationSeparator" w:id="0">
    <w:p w14:paraId="712497AF" w14:textId="77777777" w:rsidR="00E24CFB" w:rsidRDefault="00E24CFB" w:rsidP="00DC1A1A">
      <w:pPr>
        <w:spacing w:after="0" w:line="240" w:lineRule="auto"/>
      </w:pPr>
      <w:r>
        <w:continuationSeparator/>
      </w:r>
    </w:p>
    <w:p w14:paraId="23DBFE3A" w14:textId="77777777" w:rsidR="00E24CFB" w:rsidRDefault="00E24CFB"/>
    <w:p w14:paraId="49B4AF0B" w14:textId="77777777" w:rsidR="00E24CFB" w:rsidRDefault="00E24CFB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37372D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B3CFD" w14:textId="77777777" w:rsidR="00E24CFB" w:rsidRDefault="00E24CFB" w:rsidP="00DC1A1A">
      <w:pPr>
        <w:spacing w:after="0" w:line="240" w:lineRule="auto"/>
      </w:pPr>
      <w:r>
        <w:separator/>
      </w:r>
    </w:p>
    <w:p w14:paraId="1F1F9F69" w14:textId="77777777" w:rsidR="00E24CFB" w:rsidRDefault="00E24CFB"/>
    <w:p w14:paraId="1B334F65" w14:textId="77777777" w:rsidR="00E24CFB" w:rsidRDefault="00E24CFB" w:rsidP="00454290"/>
  </w:footnote>
  <w:footnote w:type="continuationSeparator" w:id="0">
    <w:p w14:paraId="46A684BA" w14:textId="77777777" w:rsidR="00E24CFB" w:rsidRDefault="00E24CFB" w:rsidP="00DC1A1A">
      <w:pPr>
        <w:spacing w:after="0" w:line="240" w:lineRule="auto"/>
      </w:pPr>
      <w:r>
        <w:continuationSeparator/>
      </w:r>
    </w:p>
    <w:p w14:paraId="7D3EBE91" w14:textId="77777777" w:rsidR="00E24CFB" w:rsidRDefault="00E24CFB"/>
    <w:p w14:paraId="6B21A933" w14:textId="77777777" w:rsidR="00E24CFB" w:rsidRDefault="00E24CFB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72F70A7D" w:rsidR="006E6CE4" w:rsidRPr="006E6CE4" w:rsidRDefault="0037372D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Riccardo Grosa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0F3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436B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B95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72D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9CC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3E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354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4CFB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CB0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20F3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3B95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C6DBE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00F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14354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50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15</cp:revision>
  <cp:lastPrinted>2017-03-29T10:57:00Z</cp:lastPrinted>
  <dcterms:created xsi:type="dcterms:W3CDTF">2026-05-29T11:48:00Z</dcterms:created>
  <dcterms:modified xsi:type="dcterms:W3CDTF">2026-06-03T11:30:00Z</dcterms:modified>
</cp:coreProperties>
</file>