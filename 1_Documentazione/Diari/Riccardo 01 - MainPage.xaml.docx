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5536EA9A" w:rsidR="005D6E86" w:rsidRPr="001D1B3C" w:rsidRDefault="008B0BE7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15.04.26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02FD56BB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506846AA" w:rsidR="005D6E86" w:rsidRPr="001D1B3C" w:rsidRDefault="007153E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42871F4D" w14:textId="77777777" w:rsidR="000D6B81" w:rsidRDefault="00263EC8" w:rsidP="00263EC8">
            <w:pPr>
              <w:pStyle w:val="Titolo1"/>
            </w:pPr>
            <w:r>
              <w:t xml:space="preserve">File di lavoro: </w:t>
            </w:r>
          </w:p>
          <w:p w14:paraId="6660BA8F" w14:textId="44800F15" w:rsidR="007153E5" w:rsidRPr="007153E5" w:rsidRDefault="00F40792" w:rsidP="007153E5">
            <w:r>
              <w:t>MainPage.xaml</w:t>
            </w:r>
          </w:p>
          <w:p w14:paraId="1C4B376D" w14:textId="77777777" w:rsidR="00263EC8" w:rsidRDefault="00263EC8" w:rsidP="00263EC8">
            <w:pPr>
              <w:pStyle w:val="Titolo1"/>
            </w:pPr>
            <w:r>
              <w:t>Lavoro principale:</w:t>
            </w:r>
          </w:p>
          <w:p w14:paraId="5A6618FD" w14:textId="77777777" w:rsidR="00F40792" w:rsidRDefault="00F40792" w:rsidP="00263EC8">
            <w:r w:rsidRPr="00F40792">
              <w:t>Sidebar navigation,</w:t>
            </w:r>
          </w:p>
          <w:p w14:paraId="50D026A7" w14:textId="2AFA2B91" w:rsidR="00263EC8" w:rsidRDefault="00F40792" w:rsidP="00263EC8">
            <w:r w:rsidRPr="00F40792">
              <w:t>MediaSearchBar</w:t>
            </w:r>
          </w:p>
          <w:p w14:paraId="4F12A623" w14:textId="77777777" w:rsidR="008B6852" w:rsidRDefault="008B6852" w:rsidP="008B6852">
            <w:pPr>
              <w:pStyle w:val="Titolo1"/>
            </w:pPr>
            <w:r>
              <w:t>Tempo approssimativo:</w:t>
            </w:r>
          </w:p>
          <w:p w14:paraId="3BDFF3E9" w14:textId="423FDF1E" w:rsidR="008B6852" w:rsidRPr="008B6852" w:rsidRDefault="00F40792" w:rsidP="008B6852">
            <w:r>
              <w:t>20 minuti</w:t>
            </w:r>
          </w:p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75702563" w:rsidR="000E3821" w:rsidRPr="001D1B3C" w:rsidRDefault="008B0BE7" w:rsidP="00F95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Stile</w:t>
            </w: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01E39EB0" w:rsidR="00632B06" w:rsidRPr="001D1B3C" w:rsidRDefault="008B0BE7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Come previsto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4A3F3466" w:rsidR="0091560D" w:rsidRPr="001D1B3C" w:rsidRDefault="008B0BE7" w:rsidP="00AB23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MainPage.xaml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63E18091" w:rsidR="00872C0D" w:rsidRDefault="00062563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E6107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8B0BE7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B6852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3C1270B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EndPr/>
        <w:sdtContent>
          <w:r w:rsidR="00C14EAB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02D0BFA0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8B0BE7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659AF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59CB9E25" w:rsidR="00872C0D" w:rsidRDefault="008B0BE7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Generami un bello stile per la barra di navigazione</w:t>
      </w:r>
    </w:p>
    <w:p w14:paraId="5C786056" w14:textId="77777777" w:rsidR="00A46F22" w:rsidRPr="00872C0D" w:rsidRDefault="00A46F22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bookmarkEnd w:id="3"/>
    <w:p w14:paraId="21F434D3" w14:textId="5E7FB842" w:rsidR="00A46F22" w:rsidRDefault="008B0BE7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Lo xaml con stile</w:t>
      </w:r>
    </w:p>
    <w:p w14:paraId="278FB86E" w14:textId="77777777" w:rsidR="0074583B" w:rsidRDefault="0074583B" w:rsidP="00872C0D">
      <w:pPr>
        <w:pStyle w:val="Nessunaspaziatura"/>
        <w:rPr>
          <w:rFonts w:ascii="Arial" w:hAnsi="Arial" w:cs="Arial"/>
        </w:rPr>
      </w:pPr>
    </w:p>
    <w:p w14:paraId="655D6392" w14:textId="2182B3DE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8B0BE7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B0BE7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3EF429D1" w14:textId="4BC75910" w:rsidR="00C14EAB" w:rsidRPr="001D1B3C" w:rsidRDefault="008B0BE7" w:rsidP="00624F63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Farlo a mano </w:t>
      </w:r>
      <w:r w:rsidR="00062563">
        <w:rPr>
          <w:rFonts w:ascii="Arial" w:hAnsi="Arial" w:cs="Arial"/>
        </w:rPr>
        <w:t>(lunghissimo)</w:t>
      </w:r>
    </w:p>
    <w:sectPr w:rsidR="00C14EAB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CA417C" w14:textId="77777777" w:rsidR="00145BC1" w:rsidRDefault="00145BC1" w:rsidP="00DC1A1A">
      <w:pPr>
        <w:spacing w:after="0" w:line="240" w:lineRule="auto"/>
      </w:pPr>
      <w:r>
        <w:separator/>
      </w:r>
    </w:p>
    <w:p w14:paraId="153EFBB4" w14:textId="77777777" w:rsidR="00145BC1" w:rsidRDefault="00145BC1"/>
    <w:p w14:paraId="2C4AF113" w14:textId="77777777" w:rsidR="00145BC1" w:rsidRDefault="00145BC1" w:rsidP="00454290"/>
  </w:endnote>
  <w:endnote w:type="continuationSeparator" w:id="0">
    <w:p w14:paraId="2967233D" w14:textId="77777777" w:rsidR="00145BC1" w:rsidRDefault="00145BC1" w:rsidP="00DC1A1A">
      <w:pPr>
        <w:spacing w:after="0" w:line="240" w:lineRule="auto"/>
      </w:pPr>
      <w:r>
        <w:continuationSeparator/>
      </w:r>
    </w:p>
    <w:p w14:paraId="74BFA051" w14:textId="77777777" w:rsidR="00145BC1" w:rsidRDefault="00145BC1"/>
    <w:p w14:paraId="7676365D" w14:textId="77777777" w:rsidR="00145BC1" w:rsidRDefault="00145BC1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040897A0" w:rsidR="007C13BA" w:rsidRPr="004C3844" w:rsidRDefault="00062563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Simulatore Treni VR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8B0B3D" w14:textId="77777777" w:rsidR="00145BC1" w:rsidRDefault="00145BC1" w:rsidP="00DC1A1A">
      <w:pPr>
        <w:spacing w:after="0" w:line="240" w:lineRule="auto"/>
      </w:pPr>
      <w:r>
        <w:separator/>
      </w:r>
    </w:p>
    <w:p w14:paraId="603AFCEC" w14:textId="77777777" w:rsidR="00145BC1" w:rsidRDefault="00145BC1"/>
    <w:p w14:paraId="5205DACD" w14:textId="77777777" w:rsidR="00145BC1" w:rsidRDefault="00145BC1" w:rsidP="00454290"/>
  </w:footnote>
  <w:footnote w:type="continuationSeparator" w:id="0">
    <w:p w14:paraId="50AFDC66" w14:textId="77777777" w:rsidR="00145BC1" w:rsidRDefault="00145BC1" w:rsidP="00DC1A1A">
      <w:pPr>
        <w:spacing w:after="0" w:line="240" w:lineRule="auto"/>
      </w:pPr>
      <w:r>
        <w:continuationSeparator/>
      </w:r>
    </w:p>
    <w:p w14:paraId="05A70455" w14:textId="77777777" w:rsidR="00145BC1" w:rsidRDefault="00145BC1"/>
    <w:p w14:paraId="735DEB18" w14:textId="77777777" w:rsidR="00145BC1" w:rsidRDefault="00145BC1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3EACB736" w:rsidR="006E6CE4" w:rsidRPr="006E6CE4" w:rsidRDefault="008B0BE7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Riccardo Grosa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36782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2563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4CE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45BC1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20E"/>
    <w:rsid w:val="001B650C"/>
    <w:rsid w:val="001B7FC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C70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B61"/>
    <w:rsid w:val="00214FB7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EC8"/>
    <w:rsid w:val="00263FD3"/>
    <w:rsid w:val="00267B58"/>
    <w:rsid w:val="00267CFA"/>
    <w:rsid w:val="00270377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289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56F4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5F5C79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6744F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D8D"/>
    <w:rsid w:val="006B4295"/>
    <w:rsid w:val="006B4FD9"/>
    <w:rsid w:val="006B55DB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3E5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164D9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0BE7"/>
    <w:rsid w:val="008B16C2"/>
    <w:rsid w:val="008B2B2F"/>
    <w:rsid w:val="008B6852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4EC2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5941"/>
    <w:rsid w:val="009E5A2A"/>
    <w:rsid w:val="009E5CB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47CF7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09E0"/>
    <w:rsid w:val="00B016E5"/>
    <w:rsid w:val="00B021BF"/>
    <w:rsid w:val="00B07D82"/>
    <w:rsid w:val="00B10338"/>
    <w:rsid w:val="00B12026"/>
    <w:rsid w:val="00B12D51"/>
    <w:rsid w:val="00B13199"/>
    <w:rsid w:val="00B138A7"/>
    <w:rsid w:val="00B14F2C"/>
    <w:rsid w:val="00B165ED"/>
    <w:rsid w:val="00B16E6E"/>
    <w:rsid w:val="00B20119"/>
    <w:rsid w:val="00B21574"/>
    <w:rsid w:val="00B22351"/>
    <w:rsid w:val="00B24A43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C37"/>
    <w:rsid w:val="00D47E2B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116"/>
    <w:rsid w:val="00E56CC0"/>
    <w:rsid w:val="00E60427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2A61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079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7A"/>
    <w:rsid w:val="00F779A3"/>
    <w:rsid w:val="00F81888"/>
    <w:rsid w:val="00F835EA"/>
    <w:rsid w:val="00F85B9C"/>
    <w:rsid w:val="00F92160"/>
    <w:rsid w:val="00F94FCA"/>
    <w:rsid w:val="00F95575"/>
    <w:rsid w:val="00F955C7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1">
    <w:name w:val="heading 1"/>
    <w:basedOn w:val="Normale"/>
    <w:next w:val="Normale"/>
    <w:link w:val="Titolo1Carattere"/>
    <w:uiPriority w:val="9"/>
    <w:qFormat/>
    <w:rsid w:val="00263E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263EC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6A06"/>
    <w:rsid w:val="00090BF3"/>
    <w:rsid w:val="0009372E"/>
    <w:rsid w:val="0009470B"/>
    <w:rsid w:val="000A289F"/>
    <w:rsid w:val="000D4CE5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1E2C70"/>
    <w:rsid w:val="0021114E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E44A3"/>
    <w:rsid w:val="00307FAE"/>
    <w:rsid w:val="00317FB9"/>
    <w:rsid w:val="00356399"/>
    <w:rsid w:val="00370324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30989"/>
    <w:rsid w:val="004343F3"/>
    <w:rsid w:val="004503B3"/>
    <w:rsid w:val="00455370"/>
    <w:rsid w:val="00463B7E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1690"/>
    <w:rsid w:val="005C623B"/>
    <w:rsid w:val="005E7ECF"/>
    <w:rsid w:val="005F1B75"/>
    <w:rsid w:val="00613CCA"/>
    <w:rsid w:val="00623848"/>
    <w:rsid w:val="00631A7E"/>
    <w:rsid w:val="00633929"/>
    <w:rsid w:val="0063588A"/>
    <w:rsid w:val="006360AD"/>
    <w:rsid w:val="00636982"/>
    <w:rsid w:val="00636B75"/>
    <w:rsid w:val="0066409A"/>
    <w:rsid w:val="006B7DC0"/>
    <w:rsid w:val="006E02EF"/>
    <w:rsid w:val="00705B4E"/>
    <w:rsid w:val="00707698"/>
    <w:rsid w:val="0071158D"/>
    <w:rsid w:val="007124C5"/>
    <w:rsid w:val="00715BF7"/>
    <w:rsid w:val="00723B32"/>
    <w:rsid w:val="00787A04"/>
    <w:rsid w:val="007C252F"/>
    <w:rsid w:val="007E5748"/>
    <w:rsid w:val="007F0AFB"/>
    <w:rsid w:val="007F4556"/>
    <w:rsid w:val="007F5CF1"/>
    <w:rsid w:val="0080736A"/>
    <w:rsid w:val="00810BCD"/>
    <w:rsid w:val="008164D9"/>
    <w:rsid w:val="00835566"/>
    <w:rsid w:val="00840AFB"/>
    <w:rsid w:val="00850D36"/>
    <w:rsid w:val="00871784"/>
    <w:rsid w:val="00881496"/>
    <w:rsid w:val="008A035F"/>
    <w:rsid w:val="008B2628"/>
    <w:rsid w:val="008C4F7D"/>
    <w:rsid w:val="008D35B3"/>
    <w:rsid w:val="00903606"/>
    <w:rsid w:val="00906C87"/>
    <w:rsid w:val="00921080"/>
    <w:rsid w:val="00921164"/>
    <w:rsid w:val="00936D5A"/>
    <w:rsid w:val="009408EB"/>
    <w:rsid w:val="00952DCD"/>
    <w:rsid w:val="00980BB6"/>
    <w:rsid w:val="009A0397"/>
    <w:rsid w:val="009B25D7"/>
    <w:rsid w:val="009B3CFD"/>
    <w:rsid w:val="009C29C8"/>
    <w:rsid w:val="00A27987"/>
    <w:rsid w:val="00A33570"/>
    <w:rsid w:val="00A47CF7"/>
    <w:rsid w:val="00A50FCC"/>
    <w:rsid w:val="00A722D4"/>
    <w:rsid w:val="00A817CA"/>
    <w:rsid w:val="00AE32CB"/>
    <w:rsid w:val="00AE405E"/>
    <w:rsid w:val="00B009E0"/>
    <w:rsid w:val="00B016E5"/>
    <w:rsid w:val="00B01CBF"/>
    <w:rsid w:val="00B13199"/>
    <w:rsid w:val="00B255ED"/>
    <w:rsid w:val="00B26B07"/>
    <w:rsid w:val="00B34858"/>
    <w:rsid w:val="00B4671D"/>
    <w:rsid w:val="00B532B4"/>
    <w:rsid w:val="00BC14BB"/>
    <w:rsid w:val="00BC3196"/>
    <w:rsid w:val="00BE1173"/>
    <w:rsid w:val="00BE247D"/>
    <w:rsid w:val="00BE72BC"/>
    <w:rsid w:val="00BF59CB"/>
    <w:rsid w:val="00C0085D"/>
    <w:rsid w:val="00C011E4"/>
    <w:rsid w:val="00C12ACC"/>
    <w:rsid w:val="00C447FE"/>
    <w:rsid w:val="00C6281B"/>
    <w:rsid w:val="00C80DE7"/>
    <w:rsid w:val="00C87E47"/>
    <w:rsid w:val="00CC71C1"/>
    <w:rsid w:val="00CE5451"/>
    <w:rsid w:val="00D221C3"/>
    <w:rsid w:val="00D24662"/>
    <w:rsid w:val="00D40E8D"/>
    <w:rsid w:val="00D457C2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E063DF"/>
    <w:rsid w:val="00E31C75"/>
    <w:rsid w:val="00E52C95"/>
    <w:rsid w:val="00E67A57"/>
    <w:rsid w:val="00E738CB"/>
    <w:rsid w:val="00E91168"/>
    <w:rsid w:val="00EB6CE8"/>
    <w:rsid w:val="00EE6084"/>
    <w:rsid w:val="00EF2002"/>
    <w:rsid w:val="00EF28DE"/>
    <w:rsid w:val="00F1427F"/>
    <w:rsid w:val="00F2036A"/>
    <w:rsid w:val="00F3029E"/>
    <w:rsid w:val="00F43C58"/>
    <w:rsid w:val="00F4458D"/>
    <w:rsid w:val="00F47630"/>
    <w:rsid w:val="00F555F7"/>
    <w:rsid w:val="00F57A2C"/>
    <w:rsid w:val="00F7797A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49</TotalTime>
  <Pages>2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Simulatore Treni VR</Company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gdh523@cpt.local</cp:lastModifiedBy>
  <cp:revision>13</cp:revision>
  <cp:lastPrinted>2017-03-29T10:57:00Z</cp:lastPrinted>
  <dcterms:created xsi:type="dcterms:W3CDTF">2026-05-29T11:48:00Z</dcterms:created>
  <dcterms:modified xsi:type="dcterms:W3CDTF">2026-06-03T11:20:00Z</dcterms:modified>
</cp:coreProperties>
</file>