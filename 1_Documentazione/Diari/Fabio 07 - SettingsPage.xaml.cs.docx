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14A05164" w:rsidR="005D6E86" w:rsidRPr="001D1B3C" w:rsidRDefault="00EB104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26.04.26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55F17C8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6B23E495" w:rsidR="007153E5" w:rsidRPr="007153E5" w:rsidRDefault="008C32AB" w:rsidP="007153E5">
            <w:proofErr w:type="spellStart"/>
            <w:r>
              <w:t>SettingsPage.xaml.cs</w:t>
            </w:r>
            <w:proofErr w:type="spellEnd"/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32AB" w:rsidRPr="008C32AB" w14:paraId="0CA600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DC834E" w14:textId="77777777" w:rsidR="008C32AB" w:rsidRPr="008C32AB" w:rsidRDefault="008C32AB" w:rsidP="008C32AB">
                  <w:pPr>
                    <w:spacing w:after="0" w:line="240" w:lineRule="auto"/>
                  </w:pPr>
                </w:p>
              </w:tc>
            </w:tr>
          </w:tbl>
          <w:p w14:paraId="577CA4C2" w14:textId="77777777" w:rsidR="008C32AB" w:rsidRPr="008C32AB" w:rsidRDefault="008C32AB" w:rsidP="008C32AB">
            <w:pPr>
              <w:rPr>
                <w:vanish/>
              </w:rPr>
            </w:pPr>
          </w:p>
          <w:tbl>
            <w:tblPr>
              <w:tblW w:w="215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3"/>
            </w:tblGrid>
            <w:tr w:rsidR="008C32AB" w:rsidRPr="00271E06" w14:paraId="45F30216" w14:textId="77777777" w:rsidTr="00B75945">
              <w:trPr>
                <w:trHeight w:val="90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4F51FE" w14:textId="3B7E79F5" w:rsidR="00334C37" w:rsidRPr="00B75945" w:rsidRDefault="00CE0D41" w:rsidP="00CE0D41">
                  <w:pPr>
                    <w:rPr>
                      <w:lang w:val="en-US"/>
                    </w:rPr>
                  </w:pPr>
                  <w:r w:rsidRPr="00B75945">
                    <w:rPr>
                      <w:lang w:val="en-US"/>
                    </w:rPr>
                    <w:t>_</w:t>
                  </w:r>
                  <w:proofErr w:type="spellStart"/>
                  <w:r w:rsidRPr="00B75945">
                    <w:rPr>
                      <w:lang w:val="en-US"/>
                    </w:rPr>
                    <w:t>settingsFilePath</w:t>
                  </w:r>
                  <w:proofErr w:type="spellEnd"/>
                  <w:r w:rsidRPr="00B75945">
                    <w:rPr>
                      <w:lang w:val="en-US"/>
                    </w:rPr>
                    <w:t>,</w:t>
                  </w:r>
                  <w:r w:rsidRPr="00B75945">
                    <w:rPr>
                      <w:lang w:val="en-US"/>
                    </w:rPr>
                    <w:br/>
                    <w:t>Delimiter</w:t>
                  </w:r>
                  <w:r w:rsidR="00271E06">
                    <w:rPr>
                      <w:lang w:val="en-US"/>
                    </w:rPr>
                    <w:t>,</w:t>
                  </w:r>
                  <w:r w:rsidR="00334C37" w:rsidRPr="00B75945">
                    <w:rPr>
                      <w:lang w:val="en-US"/>
                    </w:rPr>
                    <w:br/>
                  </w:r>
                  <w:proofErr w:type="spellStart"/>
                  <w:r w:rsidR="00334C37" w:rsidRPr="00B75945">
                    <w:rPr>
                      <w:lang w:val="en-US"/>
                    </w:rPr>
                    <w:t>OnAppearing</w:t>
                  </w:r>
                  <w:proofErr w:type="spellEnd"/>
                  <w:r w:rsidR="00334C37" w:rsidRPr="00B75945">
                    <w:rPr>
                      <w:lang w:val="en-US"/>
                    </w:rPr>
                    <w:t>(),</w:t>
                  </w:r>
                  <w:r w:rsidR="00334C37" w:rsidRPr="00B75945">
                    <w:rPr>
                      <w:lang w:val="en-US"/>
                    </w:rPr>
                    <w:br/>
                  </w:r>
                  <w:proofErr w:type="spellStart"/>
                  <w:r w:rsidR="00334C37" w:rsidRPr="00B75945">
                    <w:rPr>
                      <w:lang w:val="en-US"/>
                    </w:rPr>
                    <w:t>LoadSettingsAsync</w:t>
                  </w:r>
                  <w:proofErr w:type="spellEnd"/>
                  <w:r w:rsidR="00334C37" w:rsidRPr="00B75945">
                    <w:rPr>
                      <w:lang w:val="en-US"/>
                    </w:rPr>
                    <w:t>(),</w:t>
                  </w:r>
                </w:p>
                <w:p w14:paraId="63C98B54" w14:textId="066FA666" w:rsidR="00CE0D41" w:rsidRPr="00B75945" w:rsidRDefault="00CE0D41" w:rsidP="008C32AB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4F12A623" w14:textId="77777777" w:rsidR="008B6852" w:rsidRPr="00B75945" w:rsidRDefault="008B6852" w:rsidP="008B6852">
            <w:pPr>
              <w:pStyle w:val="Titolo1"/>
              <w:rPr>
                <w:lang w:val="en-US"/>
              </w:rPr>
            </w:pPr>
            <w:r w:rsidRPr="00B75945">
              <w:rPr>
                <w:lang w:val="en-US"/>
              </w:rPr>
              <w:t xml:space="preserve">Tempo </w:t>
            </w:r>
            <w:proofErr w:type="spellStart"/>
            <w:r w:rsidRPr="00B75945">
              <w:rPr>
                <w:lang w:val="en-US"/>
              </w:rPr>
              <w:t>approssimativo</w:t>
            </w:r>
            <w:proofErr w:type="spellEnd"/>
            <w:r w:rsidRPr="00B75945">
              <w:rPr>
                <w:lang w:val="en-US"/>
              </w:rPr>
              <w:t>:</w:t>
            </w:r>
          </w:p>
          <w:p w14:paraId="3BDFF3E9" w14:textId="3FD126DC" w:rsidR="008B6852" w:rsidRPr="008B6852" w:rsidRDefault="00CE0D41" w:rsidP="008B6852">
            <w:r>
              <w:t>30</w:t>
            </w:r>
            <w:r w:rsidR="00270E4D">
              <w:t xml:space="preserve">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2F9C0B2" w:rsidR="000E3821" w:rsidRPr="001D1B3C" w:rsidRDefault="00B15670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Nessuno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57429DA6" w:rsidR="00632B06" w:rsidRPr="001D1B3C" w:rsidRDefault="00B15670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Giusto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13DAD35D" w:rsidR="0091560D" w:rsidRPr="001D1B3C" w:rsidRDefault="00B15670" w:rsidP="00AB23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SettingsPage.xam</w:t>
            </w:r>
            <w:r w:rsidR="00BB1A81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.cs</w:t>
            </w:r>
            <w:proofErr w:type="spellEnd"/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9C8F5FC" w:rsidR="00872C0D" w:rsidRDefault="00BB1A81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15670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99EAA7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17E5FD16" w:rsidR="00872C0D" w:rsidRDefault="00B15670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2383C57D" w:rsidR="00A46F22" w:rsidRDefault="00B15670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409F9FF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113C21C2" w:rsidR="00C14EAB" w:rsidRPr="001D1B3C" w:rsidRDefault="00B15670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BB46DD" w14:textId="77777777" w:rsidR="00FB3EE1" w:rsidRDefault="00FB3EE1" w:rsidP="00DC1A1A">
      <w:pPr>
        <w:spacing w:after="0" w:line="240" w:lineRule="auto"/>
      </w:pPr>
      <w:r>
        <w:separator/>
      </w:r>
    </w:p>
    <w:p w14:paraId="329A4EE6" w14:textId="77777777" w:rsidR="00FB3EE1" w:rsidRDefault="00FB3EE1"/>
    <w:p w14:paraId="64D19363" w14:textId="77777777" w:rsidR="00FB3EE1" w:rsidRDefault="00FB3EE1" w:rsidP="00454290"/>
  </w:endnote>
  <w:endnote w:type="continuationSeparator" w:id="0">
    <w:p w14:paraId="20F11B5F" w14:textId="77777777" w:rsidR="00FB3EE1" w:rsidRDefault="00FB3EE1" w:rsidP="00DC1A1A">
      <w:pPr>
        <w:spacing w:after="0" w:line="240" w:lineRule="auto"/>
      </w:pPr>
      <w:r>
        <w:continuationSeparator/>
      </w:r>
    </w:p>
    <w:p w14:paraId="5CB3C26F" w14:textId="77777777" w:rsidR="00FB3EE1" w:rsidRDefault="00FB3EE1"/>
    <w:p w14:paraId="7736FBA1" w14:textId="77777777" w:rsidR="00FB3EE1" w:rsidRDefault="00FB3EE1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BB1A81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4E2C8" w14:textId="77777777" w:rsidR="00FB3EE1" w:rsidRDefault="00FB3EE1" w:rsidP="00DC1A1A">
      <w:pPr>
        <w:spacing w:after="0" w:line="240" w:lineRule="auto"/>
      </w:pPr>
      <w:r>
        <w:separator/>
      </w:r>
    </w:p>
    <w:p w14:paraId="1CFD0CCB" w14:textId="77777777" w:rsidR="00FB3EE1" w:rsidRDefault="00FB3EE1"/>
    <w:p w14:paraId="32E07E38" w14:textId="77777777" w:rsidR="00FB3EE1" w:rsidRDefault="00FB3EE1" w:rsidP="00454290"/>
  </w:footnote>
  <w:footnote w:type="continuationSeparator" w:id="0">
    <w:p w14:paraId="4A95ED41" w14:textId="77777777" w:rsidR="00FB3EE1" w:rsidRDefault="00FB3EE1" w:rsidP="00DC1A1A">
      <w:pPr>
        <w:spacing w:after="0" w:line="240" w:lineRule="auto"/>
      </w:pPr>
      <w:r>
        <w:continuationSeparator/>
      </w:r>
    </w:p>
    <w:p w14:paraId="74BBB3D2" w14:textId="77777777" w:rsidR="00FB3EE1" w:rsidRDefault="00FB3EE1"/>
    <w:p w14:paraId="5FEE7DFE" w14:textId="77777777" w:rsidR="00FB3EE1" w:rsidRDefault="00FB3EE1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14356A84" w:rsidR="006E6CE4" w:rsidRPr="006E6CE4" w:rsidRDefault="00EB1048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Fabio </w:t>
    </w:r>
    <w:proofErr w:type="spellStart"/>
    <w:r>
      <w:rPr>
        <w:rFonts w:ascii="Arial" w:hAnsi="Arial" w:cs="Arial"/>
        <w:lang w:val="fr-CH"/>
      </w:rPr>
      <w:t>Maruca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446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0E4D"/>
    <w:rsid w:val="00271E06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4C37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E31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5694D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3A3D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41BE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3A7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32AB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6F71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5670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5945"/>
    <w:rsid w:val="00B76339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1A81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D41"/>
    <w:rsid w:val="00CE0F49"/>
    <w:rsid w:val="00CE1227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8A4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048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02D7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3EE1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D1CE0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24E31"/>
    <w:rsid w:val="00430989"/>
    <w:rsid w:val="004343F3"/>
    <w:rsid w:val="004503B3"/>
    <w:rsid w:val="00455370"/>
    <w:rsid w:val="0045694D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43A3D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6F3A7D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749E8"/>
    <w:rsid w:val="00881496"/>
    <w:rsid w:val="008A035F"/>
    <w:rsid w:val="008B1841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6F71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76339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DF12D3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51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22</cp:revision>
  <cp:lastPrinted>2017-03-29T10:57:00Z</cp:lastPrinted>
  <dcterms:created xsi:type="dcterms:W3CDTF">2026-05-29T11:48:00Z</dcterms:created>
  <dcterms:modified xsi:type="dcterms:W3CDTF">2026-06-03T11:11:00Z</dcterms:modified>
</cp:coreProperties>
</file>