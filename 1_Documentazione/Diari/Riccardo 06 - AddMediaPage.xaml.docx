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6475AF8A" w:rsidR="000440F7" w:rsidRPr="001D1B3C" w:rsidRDefault="000440F7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447640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.05.26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B318B5B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4F1206CE" w:rsidR="007153E5" w:rsidRPr="007153E5" w:rsidRDefault="00B42A13" w:rsidP="007153E5">
            <w:r>
              <w:t>AddMediaPage.xaml</w:t>
            </w:r>
          </w:p>
          <w:p w14:paraId="1C4B376D" w14:textId="77777777" w:rsidR="00263EC8" w:rsidRDefault="00263EC8" w:rsidP="00263EC8">
            <w:pPr>
              <w:pStyle w:val="Titolo1"/>
            </w:pPr>
            <w:r>
              <w:t>Lavoro principale:</w:t>
            </w:r>
          </w:p>
          <w:p w14:paraId="109B03B7" w14:textId="77777777" w:rsidR="00B42A13" w:rsidRDefault="00B42A13" w:rsidP="00263EC8">
            <w:pPr>
              <w:rPr>
                <w:lang w:val="en-US"/>
              </w:rPr>
            </w:pPr>
            <w:r w:rsidRPr="00B42A13">
              <w:rPr>
                <w:lang w:val="en-US"/>
              </w:rPr>
              <w:t>EntryTitle,</w:t>
            </w:r>
          </w:p>
          <w:p w14:paraId="04253976" w14:textId="77777777" w:rsidR="00B42A13" w:rsidRDefault="00B42A13" w:rsidP="00263EC8">
            <w:pPr>
              <w:rPr>
                <w:lang w:val="en-US"/>
              </w:rPr>
            </w:pPr>
            <w:r w:rsidRPr="00B42A13">
              <w:rPr>
                <w:lang w:val="en-US"/>
              </w:rPr>
              <w:t>EntryGenre,</w:t>
            </w:r>
          </w:p>
          <w:p w14:paraId="0FD6F606" w14:textId="77777777" w:rsidR="00B42A13" w:rsidRDefault="00B42A13" w:rsidP="00263EC8">
            <w:pPr>
              <w:rPr>
                <w:lang w:val="en-US"/>
              </w:rPr>
            </w:pPr>
            <w:r w:rsidRPr="00B42A13">
              <w:rPr>
                <w:lang w:val="en-US"/>
              </w:rPr>
              <w:t>EntryTime,</w:t>
            </w:r>
          </w:p>
          <w:p w14:paraId="1162B3FA" w14:textId="77777777" w:rsidR="00B42A13" w:rsidRDefault="00B42A13" w:rsidP="00263EC8">
            <w:pPr>
              <w:rPr>
                <w:lang w:val="en-US"/>
              </w:rPr>
            </w:pPr>
            <w:r w:rsidRPr="00B42A13">
              <w:rPr>
                <w:lang w:val="en-US"/>
              </w:rPr>
              <w:t>PickerType,</w:t>
            </w:r>
          </w:p>
          <w:p w14:paraId="0AFCD56F" w14:textId="77777777" w:rsidR="00B42A13" w:rsidRDefault="00B42A13" w:rsidP="00263EC8">
            <w:pPr>
              <w:rPr>
                <w:lang w:val="en-US"/>
              </w:rPr>
            </w:pPr>
            <w:r w:rsidRPr="00B42A13">
              <w:rPr>
                <w:lang w:val="en-US"/>
              </w:rPr>
              <w:t>PickerRating,</w:t>
            </w:r>
          </w:p>
          <w:p w14:paraId="50D026A7" w14:textId="7EC5F2B4" w:rsidR="00263EC8" w:rsidRPr="00B42A13" w:rsidRDefault="00B42A13" w:rsidP="00263EC8">
            <w:pPr>
              <w:rPr>
                <w:lang w:val="en-US"/>
              </w:rPr>
            </w:pPr>
            <w:r w:rsidRPr="00B42A13">
              <w:rPr>
                <w:lang w:val="en-US"/>
              </w:rPr>
              <w:t>EditorReview</w:t>
            </w:r>
          </w:p>
          <w:p w14:paraId="4F12A623" w14:textId="77777777" w:rsidR="008B6852" w:rsidRDefault="008B6852" w:rsidP="008B6852">
            <w:pPr>
              <w:pStyle w:val="Titolo1"/>
            </w:pPr>
            <w:r>
              <w:t>Tempo approssimativo:</w:t>
            </w:r>
          </w:p>
          <w:p w14:paraId="035C0077" w14:textId="77777777" w:rsidR="008B6852" w:rsidRDefault="002722F0" w:rsidP="008B6852">
            <w:r>
              <w:t>20 minuti</w:t>
            </w:r>
          </w:p>
          <w:p w14:paraId="3BDFF3E9" w14:textId="0AABB073" w:rsidR="002722F0" w:rsidRPr="008B6852" w:rsidRDefault="002722F0" w:rsidP="008B6852"/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68B095D5" w:rsidR="000E3821" w:rsidRPr="001D1B3C" w:rsidRDefault="000440F7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Niente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61B24F4D" w:rsidR="00632B06" w:rsidRPr="001D1B3C" w:rsidRDefault="000440F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Come previsto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44525B84" w:rsidR="0091560D" w:rsidRPr="001D1B3C" w:rsidRDefault="000440F7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questo file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41D74EC" w:rsidR="00872C0D" w:rsidRDefault="0044764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440F7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3EC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99EAA75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5C786056" w14:textId="6A2C8C5D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409F9FF4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26FE00AE" w:rsidR="00C14EAB" w:rsidRPr="001D1B3C" w:rsidRDefault="00C14EAB" w:rsidP="00624F63">
      <w:pPr>
        <w:pStyle w:val="Nessunaspaziatura"/>
        <w:spacing w:line="276" w:lineRule="auto"/>
        <w:rPr>
          <w:rFonts w:ascii="Arial" w:hAnsi="Arial" w:cs="Arial"/>
        </w:rPr>
      </w:pP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A37EA" w14:textId="77777777" w:rsidR="00971E88" w:rsidRDefault="00971E88" w:rsidP="00DC1A1A">
      <w:pPr>
        <w:spacing w:after="0" w:line="240" w:lineRule="auto"/>
      </w:pPr>
      <w:r>
        <w:separator/>
      </w:r>
    </w:p>
    <w:p w14:paraId="54EFD4E9" w14:textId="77777777" w:rsidR="00971E88" w:rsidRDefault="00971E88"/>
    <w:p w14:paraId="0FC7E4BC" w14:textId="77777777" w:rsidR="00971E88" w:rsidRDefault="00971E88" w:rsidP="00454290"/>
  </w:endnote>
  <w:endnote w:type="continuationSeparator" w:id="0">
    <w:p w14:paraId="1EEA7304" w14:textId="77777777" w:rsidR="00971E88" w:rsidRDefault="00971E88" w:rsidP="00DC1A1A">
      <w:pPr>
        <w:spacing w:after="0" w:line="240" w:lineRule="auto"/>
      </w:pPr>
      <w:r>
        <w:continuationSeparator/>
      </w:r>
    </w:p>
    <w:p w14:paraId="234B2278" w14:textId="77777777" w:rsidR="00971E88" w:rsidRDefault="00971E88"/>
    <w:p w14:paraId="1476210D" w14:textId="77777777" w:rsidR="00971E88" w:rsidRDefault="00971E88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44764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519B9" w14:textId="77777777" w:rsidR="00971E88" w:rsidRDefault="00971E88" w:rsidP="00DC1A1A">
      <w:pPr>
        <w:spacing w:after="0" w:line="240" w:lineRule="auto"/>
      </w:pPr>
      <w:r>
        <w:separator/>
      </w:r>
    </w:p>
    <w:p w14:paraId="2BC879BE" w14:textId="77777777" w:rsidR="00971E88" w:rsidRDefault="00971E88"/>
    <w:p w14:paraId="44F335F4" w14:textId="77777777" w:rsidR="00971E88" w:rsidRDefault="00971E88" w:rsidP="00454290"/>
  </w:footnote>
  <w:footnote w:type="continuationSeparator" w:id="0">
    <w:p w14:paraId="100C4687" w14:textId="77777777" w:rsidR="00971E88" w:rsidRDefault="00971E88" w:rsidP="00DC1A1A">
      <w:pPr>
        <w:spacing w:after="0" w:line="240" w:lineRule="auto"/>
      </w:pPr>
      <w:r>
        <w:continuationSeparator/>
      </w:r>
    </w:p>
    <w:p w14:paraId="41FA6A75" w14:textId="77777777" w:rsidR="00971E88" w:rsidRDefault="00971E88"/>
    <w:p w14:paraId="3ED2D3EF" w14:textId="77777777" w:rsidR="00971E88" w:rsidRDefault="00971E88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0A580C0E" w:rsidR="006E6CE4" w:rsidRPr="006E6CE4" w:rsidRDefault="000440F7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Riccardo Grosa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0F7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22F0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47640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E6BB8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C74B1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1E88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13FD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8C4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6CB"/>
    <w:rsid w:val="00B31D46"/>
    <w:rsid w:val="00B35E33"/>
    <w:rsid w:val="00B360A2"/>
    <w:rsid w:val="00B37488"/>
    <w:rsid w:val="00B379B4"/>
    <w:rsid w:val="00B42A13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9F13FD"/>
    <w:rsid w:val="00A27987"/>
    <w:rsid w:val="00A33570"/>
    <w:rsid w:val="00A4395A"/>
    <w:rsid w:val="00A47CF7"/>
    <w:rsid w:val="00A50FCC"/>
    <w:rsid w:val="00A722D4"/>
    <w:rsid w:val="00A748C4"/>
    <w:rsid w:val="00A817CA"/>
    <w:rsid w:val="00AE32CB"/>
    <w:rsid w:val="00AE405E"/>
    <w:rsid w:val="00B009E0"/>
    <w:rsid w:val="00B016E5"/>
    <w:rsid w:val="00B01CBF"/>
    <w:rsid w:val="00B13199"/>
    <w:rsid w:val="00B255ED"/>
    <w:rsid w:val="00B26B07"/>
    <w:rsid w:val="00B316CB"/>
    <w:rsid w:val="00B34858"/>
    <w:rsid w:val="00B4671D"/>
    <w:rsid w:val="00B532B4"/>
    <w:rsid w:val="00BC14BB"/>
    <w:rsid w:val="00BC3196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7797A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49</TotalTime>
  <Pages>2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16</cp:revision>
  <cp:lastPrinted>2017-03-29T10:57:00Z</cp:lastPrinted>
  <dcterms:created xsi:type="dcterms:W3CDTF">2026-05-29T11:48:00Z</dcterms:created>
  <dcterms:modified xsi:type="dcterms:W3CDTF">2026-06-03T11:32:00Z</dcterms:modified>
</cp:coreProperties>
</file>