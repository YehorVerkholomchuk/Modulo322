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213D8654" w:rsidR="005D6E86" w:rsidRPr="001D1B3C" w:rsidRDefault="00651DA4" w:rsidP="00632B06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4EEAEEDB" w:rsidR="005D6E86" w:rsidRPr="001D1B3C" w:rsidRDefault="005C1D78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08.05.26</w:t>
            </w:r>
          </w:p>
        </w:tc>
      </w:tr>
      <w:tr w:rsidR="005D6E86" w:rsidRPr="001D1B3C" w14:paraId="5F311D0D" w14:textId="77777777" w:rsidTr="00AB239B">
        <w:trPr>
          <w:trHeight w:val="250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25DA267F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506846AA" w:rsidR="005D6E86" w:rsidRPr="001D1B3C" w:rsidRDefault="007153E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653180" w14:paraId="199D0E7C" w14:textId="77777777" w:rsidTr="004D6C56">
        <w:trPr>
          <w:trHeight w:val="4050"/>
        </w:trPr>
        <w:tc>
          <w:tcPr>
            <w:tcW w:w="9854" w:type="dxa"/>
          </w:tcPr>
          <w:p w14:paraId="42871F4D" w14:textId="77777777" w:rsidR="000D6B81" w:rsidRDefault="00263EC8" w:rsidP="00263EC8">
            <w:pPr>
              <w:pStyle w:val="Titolo1"/>
            </w:pPr>
            <w:r>
              <w:t xml:space="preserve">File di lavoro: </w:t>
            </w:r>
          </w:p>
          <w:p w14:paraId="6660BA8F" w14:textId="296150B1" w:rsidR="007153E5" w:rsidRPr="007153E5" w:rsidRDefault="00653180" w:rsidP="007153E5">
            <w:proofErr w:type="spellStart"/>
            <w:r>
              <w:t>AddMediaPage.xaml</w:t>
            </w:r>
            <w:proofErr w:type="spellEnd"/>
          </w:p>
          <w:p w14:paraId="1C4B376D" w14:textId="77777777" w:rsidR="00263EC8" w:rsidRDefault="00263EC8" w:rsidP="00263EC8">
            <w:pPr>
              <w:pStyle w:val="Titolo1"/>
            </w:pPr>
            <w:r>
              <w:t>Lavoro principale:</w:t>
            </w:r>
          </w:p>
          <w:p w14:paraId="1DD6ABDE" w14:textId="77777777" w:rsidR="00653180" w:rsidRDefault="00653180" w:rsidP="00263EC8">
            <w:proofErr w:type="spellStart"/>
            <w:r w:rsidRPr="00653180">
              <w:t>CheckCompleted</w:t>
            </w:r>
            <w:proofErr w:type="spellEnd"/>
            <w:r w:rsidRPr="00653180">
              <w:t>,</w:t>
            </w:r>
          </w:p>
          <w:p w14:paraId="50D026A7" w14:textId="6AA5E71A" w:rsidR="00263EC8" w:rsidRDefault="00653180" w:rsidP="00263EC8">
            <w:proofErr w:type="spellStart"/>
            <w:r w:rsidRPr="00653180">
              <w:t>CheckFavorite</w:t>
            </w:r>
            <w:proofErr w:type="spellEnd"/>
            <w:r>
              <w:t>,</w:t>
            </w:r>
          </w:p>
          <w:p w14:paraId="0F1F0847" w14:textId="77777777" w:rsidR="00653180" w:rsidRDefault="00653180" w:rsidP="00263EC8">
            <w:r w:rsidRPr="00653180">
              <w:t>Save Item Button,</w:t>
            </w:r>
          </w:p>
          <w:p w14:paraId="7FA7896B" w14:textId="63DC225C" w:rsidR="00653180" w:rsidRDefault="00653180" w:rsidP="00263EC8">
            <w:proofErr w:type="spellStart"/>
            <w:r w:rsidRPr="00653180">
              <w:t>Cancel</w:t>
            </w:r>
            <w:proofErr w:type="spellEnd"/>
            <w:r w:rsidRPr="00653180">
              <w:t xml:space="preserve"> Button</w:t>
            </w:r>
          </w:p>
          <w:p w14:paraId="4F12A623" w14:textId="77777777" w:rsidR="008B6852" w:rsidRDefault="008B6852" w:rsidP="008B6852">
            <w:pPr>
              <w:pStyle w:val="Titolo1"/>
            </w:pPr>
            <w:r>
              <w:t>Tempo approssimativo:</w:t>
            </w:r>
          </w:p>
          <w:p w14:paraId="423C07D8" w14:textId="1EAF93B8" w:rsidR="008B6852" w:rsidRDefault="00653180" w:rsidP="008B6852">
            <w:r>
              <w:t>8 minuti</w:t>
            </w:r>
          </w:p>
          <w:p w14:paraId="3BDFF3E9" w14:textId="348D5200" w:rsidR="00653180" w:rsidRPr="00653180" w:rsidRDefault="00653180" w:rsidP="008B6852">
            <w:pPr>
              <w:rPr>
                <w:lang w:val="en-US"/>
              </w:rPr>
            </w:pPr>
          </w:p>
        </w:tc>
      </w:tr>
      <w:bookmarkEnd w:id="0"/>
      <w:bookmarkEnd w:id="1"/>
      <w:bookmarkEnd w:id="2"/>
    </w:tbl>
    <w:p w14:paraId="7DBC64FA" w14:textId="77777777" w:rsidR="004B7227" w:rsidRPr="00653180" w:rsidRDefault="004B7227" w:rsidP="00AB580C">
      <w:pPr>
        <w:rPr>
          <w:rFonts w:ascii="Arial" w:hAnsi="Arial" w:cs="Arial"/>
          <w:lang w:val="en-US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59B72938" w:rsidR="000E3821" w:rsidRPr="001D1B3C" w:rsidRDefault="005C1D78" w:rsidP="00F955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Problemi con il salvataggio del nuovo item</w:t>
            </w:r>
          </w:p>
        </w:tc>
      </w:tr>
    </w:tbl>
    <w:p w14:paraId="4827ED88" w14:textId="09480327" w:rsidR="00632B06" w:rsidRPr="001D1B3C" w:rsidRDefault="0056591C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70490317" w:rsidR="00632B06" w:rsidRPr="001D1B3C" w:rsidRDefault="005C1D78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Come previsto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04D39B44" w:rsidR="0091560D" w:rsidRPr="001D1B3C" w:rsidRDefault="005C1D78" w:rsidP="00AB23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Continuare sul file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03935D93" w:rsidR="00872C0D" w:rsidRDefault="0041744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E6107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63EC8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C1D78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3C1270B5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EndPr/>
        <w:sdtContent>
          <w:r w:rsidR="00C14EAB">
            <w:rPr>
              <w:rFonts w:ascii="Arial" w:hAnsi="Arial" w:cs="Arial"/>
            </w:rPr>
            <w:t>ChatGPT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52E5B5AF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C1D78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C1D78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C1D78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5C786056" w14:textId="4682E7A6" w:rsidR="00A46F22" w:rsidRDefault="005C1D78" w:rsidP="00872C0D">
      <w:pPr>
        <w:pStyle w:val="Nessunaspaziatura"/>
        <w:rPr>
          <w:rFonts w:ascii="Arial" w:hAnsi="Arial" w:cs="Arial"/>
        </w:rPr>
      </w:pPr>
      <w:bookmarkStart w:id="3" w:name="_Hlk219186319"/>
      <w:r>
        <w:rPr>
          <w:rFonts w:ascii="Arial" w:hAnsi="Arial" w:cs="Arial"/>
        </w:rPr>
        <w:t>Non funziona il salvataggio risolvimelo</w:t>
      </w:r>
    </w:p>
    <w:p w14:paraId="6AAFB9E1" w14:textId="77777777" w:rsidR="005C1D78" w:rsidRPr="00872C0D" w:rsidRDefault="005C1D78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bookmarkEnd w:id="3"/>
    <w:p w14:paraId="21F434D3" w14:textId="76CE618F" w:rsidR="00A46F22" w:rsidRDefault="005C1D78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Soluzione da adattare</w:t>
      </w:r>
    </w:p>
    <w:p w14:paraId="278FB86E" w14:textId="77777777" w:rsidR="0074583B" w:rsidRDefault="0074583B" w:rsidP="00872C0D">
      <w:pPr>
        <w:pStyle w:val="Nessunaspaziatura"/>
        <w:rPr>
          <w:rFonts w:ascii="Arial" w:hAnsi="Arial" w:cs="Arial"/>
        </w:rPr>
      </w:pPr>
    </w:p>
    <w:p w14:paraId="655D6392" w14:textId="7DB9C5F1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C1D78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C1D78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B621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3EF429D1" w14:textId="6F5BC2D1" w:rsidR="00C14EAB" w:rsidRPr="001D1B3C" w:rsidRDefault="005C1D78" w:rsidP="00624F63">
      <w:pPr>
        <w:pStyle w:val="Nessunaspaziatura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DOC MAUI</w:t>
      </w:r>
    </w:p>
    <w:sectPr w:rsidR="00C14EAB" w:rsidRPr="001D1B3C" w:rsidSect="00183D2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947D68" w14:textId="77777777" w:rsidR="00E62ABE" w:rsidRDefault="00E62ABE" w:rsidP="00DC1A1A">
      <w:pPr>
        <w:spacing w:after="0" w:line="240" w:lineRule="auto"/>
      </w:pPr>
      <w:r>
        <w:separator/>
      </w:r>
    </w:p>
    <w:p w14:paraId="759BD937" w14:textId="77777777" w:rsidR="00E62ABE" w:rsidRDefault="00E62ABE"/>
    <w:p w14:paraId="76E91C65" w14:textId="77777777" w:rsidR="00E62ABE" w:rsidRDefault="00E62ABE" w:rsidP="00454290"/>
  </w:endnote>
  <w:endnote w:type="continuationSeparator" w:id="0">
    <w:p w14:paraId="7CE9F024" w14:textId="77777777" w:rsidR="00E62ABE" w:rsidRDefault="00E62ABE" w:rsidP="00DC1A1A">
      <w:pPr>
        <w:spacing w:after="0" w:line="240" w:lineRule="auto"/>
      </w:pPr>
      <w:r>
        <w:continuationSeparator/>
      </w:r>
    </w:p>
    <w:p w14:paraId="35AE901D" w14:textId="77777777" w:rsidR="00E62ABE" w:rsidRDefault="00E62ABE"/>
    <w:p w14:paraId="04DB65E8" w14:textId="77777777" w:rsidR="00E62ABE" w:rsidRDefault="00E62ABE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33765A" w14:textId="77777777" w:rsidR="00417440" w:rsidRDefault="00417440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040897A0" w:rsidR="007C13BA" w:rsidRPr="004C3844" w:rsidRDefault="0041744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962AE3" w:rsidRPr="00E04DB2">
          <w:rPr>
            <w:rFonts w:ascii="Arial" w:hAnsi="Arial" w:cs="Arial"/>
          </w:rPr>
          <w:t>Nome Progetto:</w:t>
        </w:r>
        <w:r w:rsidR="006E6CE4">
          <w:rPr>
            <w:rFonts w:ascii="Arial" w:hAnsi="Arial" w:cs="Arial"/>
          </w:rPr>
          <w:t xml:space="preserve"> Simulatore Treni VR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FAEDA" w14:textId="77777777" w:rsidR="00417440" w:rsidRDefault="00417440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596E32" w14:textId="77777777" w:rsidR="00E62ABE" w:rsidRDefault="00E62ABE" w:rsidP="00DC1A1A">
      <w:pPr>
        <w:spacing w:after="0" w:line="240" w:lineRule="auto"/>
      </w:pPr>
      <w:r>
        <w:separator/>
      </w:r>
    </w:p>
    <w:p w14:paraId="78E57018" w14:textId="77777777" w:rsidR="00E62ABE" w:rsidRDefault="00E62ABE"/>
    <w:p w14:paraId="150A3332" w14:textId="77777777" w:rsidR="00E62ABE" w:rsidRDefault="00E62ABE" w:rsidP="00454290"/>
  </w:footnote>
  <w:footnote w:type="continuationSeparator" w:id="0">
    <w:p w14:paraId="0B10F5C1" w14:textId="77777777" w:rsidR="00E62ABE" w:rsidRDefault="00E62ABE" w:rsidP="00DC1A1A">
      <w:pPr>
        <w:spacing w:after="0" w:line="240" w:lineRule="auto"/>
      </w:pPr>
      <w:r>
        <w:continuationSeparator/>
      </w:r>
    </w:p>
    <w:p w14:paraId="24B0974D" w14:textId="77777777" w:rsidR="00E62ABE" w:rsidRDefault="00E62ABE"/>
    <w:p w14:paraId="25A92291" w14:textId="77777777" w:rsidR="00E62ABE" w:rsidRDefault="00E62ABE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A58E56" w14:textId="77777777" w:rsidR="00417440" w:rsidRDefault="00417440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4BF530" w14:textId="5409F832" w:rsidR="00417440" w:rsidRPr="006E6CE4" w:rsidRDefault="00417440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 xml:space="preserve">Riccardo </w:t>
    </w:r>
    <w:proofErr w:type="spellStart"/>
    <w:r>
      <w:rPr>
        <w:rFonts w:ascii="Arial" w:hAnsi="Arial" w:cs="Arial"/>
        <w:lang w:val="fr-CH"/>
      </w:rPr>
      <w:t>Grosa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8DFD4C" w14:textId="77777777" w:rsidR="00417440" w:rsidRDefault="00417440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494E8D"/>
    <w:multiLevelType w:val="hybridMultilevel"/>
    <w:tmpl w:val="6E84512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36782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48B9"/>
    <w:rsid w:val="000067D0"/>
    <w:rsid w:val="000076AF"/>
    <w:rsid w:val="00007C9A"/>
    <w:rsid w:val="00012676"/>
    <w:rsid w:val="000158A6"/>
    <w:rsid w:val="000244EB"/>
    <w:rsid w:val="0002551B"/>
    <w:rsid w:val="00025DC2"/>
    <w:rsid w:val="00027A63"/>
    <w:rsid w:val="000308FC"/>
    <w:rsid w:val="00030C24"/>
    <w:rsid w:val="00030C7F"/>
    <w:rsid w:val="00033A44"/>
    <w:rsid w:val="00033E81"/>
    <w:rsid w:val="000364A4"/>
    <w:rsid w:val="00036F25"/>
    <w:rsid w:val="00037E6F"/>
    <w:rsid w:val="00040C15"/>
    <w:rsid w:val="00043171"/>
    <w:rsid w:val="0004416A"/>
    <w:rsid w:val="00046102"/>
    <w:rsid w:val="000478C2"/>
    <w:rsid w:val="00047F2C"/>
    <w:rsid w:val="00050D8D"/>
    <w:rsid w:val="00050E71"/>
    <w:rsid w:val="00052044"/>
    <w:rsid w:val="00053042"/>
    <w:rsid w:val="00055151"/>
    <w:rsid w:val="0005784F"/>
    <w:rsid w:val="000613E9"/>
    <w:rsid w:val="00064C75"/>
    <w:rsid w:val="00065D85"/>
    <w:rsid w:val="00066A06"/>
    <w:rsid w:val="00067112"/>
    <w:rsid w:val="0006730A"/>
    <w:rsid w:val="00071923"/>
    <w:rsid w:val="00072292"/>
    <w:rsid w:val="00072746"/>
    <w:rsid w:val="000735E9"/>
    <w:rsid w:val="000740BD"/>
    <w:rsid w:val="000758BC"/>
    <w:rsid w:val="00076909"/>
    <w:rsid w:val="0007690C"/>
    <w:rsid w:val="00076BE1"/>
    <w:rsid w:val="00077C11"/>
    <w:rsid w:val="000831E6"/>
    <w:rsid w:val="0008526E"/>
    <w:rsid w:val="000860E8"/>
    <w:rsid w:val="000922BA"/>
    <w:rsid w:val="0009372E"/>
    <w:rsid w:val="000954BC"/>
    <w:rsid w:val="000972F0"/>
    <w:rsid w:val="000A289F"/>
    <w:rsid w:val="000A3157"/>
    <w:rsid w:val="000A3A4C"/>
    <w:rsid w:val="000A3A85"/>
    <w:rsid w:val="000A4009"/>
    <w:rsid w:val="000A5966"/>
    <w:rsid w:val="000A7AE3"/>
    <w:rsid w:val="000B1838"/>
    <w:rsid w:val="000B1A1B"/>
    <w:rsid w:val="000B2741"/>
    <w:rsid w:val="000B4FED"/>
    <w:rsid w:val="000B56F7"/>
    <w:rsid w:val="000B69E9"/>
    <w:rsid w:val="000B7B27"/>
    <w:rsid w:val="000C0851"/>
    <w:rsid w:val="000C0F11"/>
    <w:rsid w:val="000C1649"/>
    <w:rsid w:val="000C2046"/>
    <w:rsid w:val="000C58D3"/>
    <w:rsid w:val="000C64FB"/>
    <w:rsid w:val="000D03DD"/>
    <w:rsid w:val="000D3475"/>
    <w:rsid w:val="000D6B81"/>
    <w:rsid w:val="000E0ED6"/>
    <w:rsid w:val="000E2F84"/>
    <w:rsid w:val="000E3821"/>
    <w:rsid w:val="000E38F6"/>
    <w:rsid w:val="000E50B0"/>
    <w:rsid w:val="000E5DF6"/>
    <w:rsid w:val="000E63EB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1F8C"/>
    <w:rsid w:val="00102400"/>
    <w:rsid w:val="00103FC9"/>
    <w:rsid w:val="001045FB"/>
    <w:rsid w:val="001066CC"/>
    <w:rsid w:val="00110F9A"/>
    <w:rsid w:val="001146D8"/>
    <w:rsid w:val="001179FD"/>
    <w:rsid w:val="00121EA6"/>
    <w:rsid w:val="00123C47"/>
    <w:rsid w:val="00123CF1"/>
    <w:rsid w:val="00125D68"/>
    <w:rsid w:val="001279CE"/>
    <w:rsid w:val="00127E95"/>
    <w:rsid w:val="001310B5"/>
    <w:rsid w:val="00132F5C"/>
    <w:rsid w:val="00136805"/>
    <w:rsid w:val="00137E61"/>
    <w:rsid w:val="0014045A"/>
    <w:rsid w:val="00140581"/>
    <w:rsid w:val="00141355"/>
    <w:rsid w:val="00142A5C"/>
    <w:rsid w:val="0014533D"/>
    <w:rsid w:val="00150436"/>
    <w:rsid w:val="00153169"/>
    <w:rsid w:val="00154097"/>
    <w:rsid w:val="00154A4B"/>
    <w:rsid w:val="00154ED6"/>
    <w:rsid w:val="00155A13"/>
    <w:rsid w:val="001567C0"/>
    <w:rsid w:val="0015716D"/>
    <w:rsid w:val="0016007E"/>
    <w:rsid w:val="0016106B"/>
    <w:rsid w:val="00162230"/>
    <w:rsid w:val="0016264F"/>
    <w:rsid w:val="00162AE0"/>
    <w:rsid w:val="00163C19"/>
    <w:rsid w:val="00163CDC"/>
    <w:rsid w:val="00165C47"/>
    <w:rsid w:val="00165E80"/>
    <w:rsid w:val="0017333F"/>
    <w:rsid w:val="0017495C"/>
    <w:rsid w:val="001771D2"/>
    <w:rsid w:val="00177A2D"/>
    <w:rsid w:val="00182BD5"/>
    <w:rsid w:val="00183D28"/>
    <w:rsid w:val="001874F8"/>
    <w:rsid w:val="0018785F"/>
    <w:rsid w:val="00187BB9"/>
    <w:rsid w:val="00191055"/>
    <w:rsid w:val="00191AC6"/>
    <w:rsid w:val="00191D01"/>
    <w:rsid w:val="001938A9"/>
    <w:rsid w:val="00194D02"/>
    <w:rsid w:val="001A435E"/>
    <w:rsid w:val="001A4C79"/>
    <w:rsid w:val="001A744E"/>
    <w:rsid w:val="001A7D6B"/>
    <w:rsid w:val="001B18DF"/>
    <w:rsid w:val="001B2615"/>
    <w:rsid w:val="001B291E"/>
    <w:rsid w:val="001B2E68"/>
    <w:rsid w:val="001B620E"/>
    <w:rsid w:val="001B650C"/>
    <w:rsid w:val="001B7FC9"/>
    <w:rsid w:val="001C0C47"/>
    <w:rsid w:val="001C2A11"/>
    <w:rsid w:val="001C3C91"/>
    <w:rsid w:val="001C3D44"/>
    <w:rsid w:val="001D0668"/>
    <w:rsid w:val="001D1501"/>
    <w:rsid w:val="001D1673"/>
    <w:rsid w:val="001D1A1F"/>
    <w:rsid w:val="001D1B3C"/>
    <w:rsid w:val="001D225A"/>
    <w:rsid w:val="001D2729"/>
    <w:rsid w:val="001D5249"/>
    <w:rsid w:val="001D58AC"/>
    <w:rsid w:val="001D7660"/>
    <w:rsid w:val="001E2098"/>
    <w:rsid w:val="001E288D"/>
    <w:rsid w:val="001E29C5"/>
    <w:rsid w:val="001E2C70"/>
    <w:rsid w:val="001E2D4A"/>
    <w:rsid w:val="001E37BA"/>
    <w:rsid w:val="001E54E9"/>
    <w:rsid w:val="001F0C55"/>
    <w:rsid w:val="001F1928"/>
    <w:rsid w:val="001F2D9A"/>
    <w:rsid w:val="001F3894"/>
    <w:rsid w:val="001F3CA3"/>
    <w:rsid w:val="001F769A"/>
    <w:rsid w:val="00200359"/>
    <w:rsid w:val="002065C1"/>
    <w:rsid w:val="0021114E"/>
    <w:rsid w:val="00212D4F"/>
    <w:rsid w:val="00213F66"/>
    <w:rsid w:val="00214B61"/>
    <w:rsid w:val="00214FB7"/>
    <w:rsid w:val="0022098C"/>
    <w:rsid w:val="00222C1C"/>
    <w:rsid w:val="002268EE"/>
    <w:rsid w:val="00231119"/>
    <w:rsid w:val="0023131E"/>
    <w:rsid w:val="00233151"/>
    <w:rsid w:val="002332D8"/>
    <w:rsid w:val="00234162"/>
    <w:rsid w:val="00234D8D"/>
    <w:rsid w:val="002351CD"/>
    <w:rsid w:val="00237509"/>
    <w:rsid w:val="00240A90"/>
    <w:rsid w:val="00241A0A"/>
    <w:rsid w:val="00245760"/>
    <w:rsid w:val="00245E6B"/>
    <w:rsid w:val="00250585"/>
    <w:rsid w:val="00252C86"/>
    <w:rsid w:val="002538D2"/>
    <w:rsid w:val="00254347"/>
    <w:rsid w:val="00254A22"/>
    <w:rsid w:val="0025788A"/>
    <w:rsid w:val="00257B4A"/>
    <w:rsid w:val="00257CD9"/>
    <w:rsid w:val="002600D9"/>
    <w:rsid w:val="002618F4"/>
    <w:rsid w:val="002638A5"/>
    <w:rsid w:val="00263AEC"/>
    <w:rsid w:val="00263EC8"/>
    <w:rsid w:val="00263FD3"/>
    <w:rsid w:val="00267B58"/>
    <w:rsid w:val="00267CFA"/>
    <w:rsid w:val="00270377"/>
    <w:rsid w:val="0027315C"/>
    <w:rsid w:val="00273BBF"/>
    <w:rsid w:val="00274418"/>
    <w:rsid w:val="002746DB"/>
    <w:rsid w:val="002810EF"/>
    <w:rsid w:val="00282ACD"/>
    <w:rsid w:val="00282C97"/>
    <w:rsid w:val="00283178"/>
    <w:rsid w:val="00287CCC"/>
    <w:rsid w:val="0029130F"/>
    <w:rsid w:val="0029264B"/>
    <w:rsid w:val="00293AB6"/>
    <w:rsid w:val="00294D69"/>
    <w:rsid w:val="002A0278"/>
    <w:rsid w:val="002A0284"/>
    <w:rsid w:val="002A0676"/>
    <w:rsid w:val="002A2BF5"/>
    <w:rsid w:val="002A4220"/>
    <w:rsid w:val="002A4353"/>
    <w:rsid w:val="002B1451"/>
    <w:rsid w:val="002B263F"/>
    <w:rsid w:val="002B2877"/>
    <w:rsid w:val="002B2B17"/>
    <w:rsid w:val="002B3F85"/>
    <w:rsid w:val="002B5A7B"/>
    <w:rsid w:val="002B72C2"/>
    <w:rsid w:val="002C0DCB"/>
    <w:rsid w:val="002C3D87"/>
    <w:rsid w:val="002C5D20"/>
    <w:rsid w:val="002C699E"/>
    <w:rsid w:val="002C6BB9"/>
    <w:rsid w:val="002D1431"/>
    <w:rsid w:val="002D169D"/>
    <w:rsid w:val="002D5818"/>
    <w:rsid w:val="002D7737"/>
    <w:rsid w:val="002E03F5"/>
    <w:rsid w:val="002E25EA"/>
    <w:rsid w:val="002E39A5"/>
    <w:rsid w:val="002E44A3"/>
    <w:rsid w:val="002E5D2A"/>
    <w:rsid w:val="002F5981"/>
    <w:rsid w:val="002F65F1"/>
    <w:rsid w:val="003009EF"/>
    <w:rsid w:val="00301624"/>
    <w:rsid w:val="003016F3"/>
    <w:rsid w:val="00301A0D"/>
    <w:rsid w:val="00301B06"/>
    <w:rsid w:val="00302C3F"/>
    <w:rsid w:val="00310225"/>
    <w:rsid w:val="00310B01"/>
    <w:rsid w:val="00317FB9"/>
    <w:rsid w:val="003202FC"/>
    <w:rsid w:val="003205A1"/>
    <w:rsid w:val="00320EC8"/>
    <w:rsid w:val="0032313E"/>
    <w:rsid w:val="00324211"/>
    <w:rsid w:val="003252C3"/>
    <w:rsid w:val="00325F89"/>
    <w:rsid w:val="00326712"/>
    <w:rsid w:val="0032704F"/>
    <w:rsid w:val="0033073B"/>
    <w:rsid w:val="00333D10"/>
    <w:rsid w:val="00334094"/>
    <w:rsid w:val="00335024"/>
    <w:rsid w:val="00336F12"/>
    <w:rsid w:val="00341B5F"/>
    <w:rsid w:val="00345A95"/>
    <w:rsid w:val="00345C71"/>
    <w:rsid w:val="003470ED"/>
    <w:rsid w:val="003502FB"/>
    <w:rsid w:val="00352162"/>
    <w:rsid w:val="003526B0"/>
    <w:rsid w:val="003535D3"/>
    <w:rsid w:val="00353C04"/>
    <w:rsid w:val="00354B2C"/>
    <w:rsid w:val="003576C0"/>
    <w:rsid w:val="00360883"/>
    <w:rsid w:val="003610D9"/>
    <w:rsid w:val="00373821"/>
    <w:rsid w:val="00380082"/>
    <w:rsid w:val="00380127"/>
    <w:rsid w:val="003802C5"/>
    <w:rsid w:val="00381B70"/>
    <w:rsid w:val="00383A5B"/>
    <w:rsid w:val="0039111E"/>
    <w:rsid w:val="00392D98"/>
    <w:rsid w:val="00393FE0"/>
    <w:rsid w:val="0039441A"/>
    <w:rsid w:val="0039643D"/>
    <w:rsid w:val="003968C5"/>
    <w:rsid w:val="003A6246"/>
    <w:rsid w:val="003A69C1"/>
    <w:rsid w:val="003B1392"/>
    <w:rsid w:val="003B1A05"/>
    <w:rsid w:val="003B1F9E"/>
    <w:rsid w:val="003B3A61"/>
    <w:rsid w:val="003B5325"/>
    <w:rsid w:val="003B591B"/>
    <w:rsid w:val="003B5FE3"/>
    <w:rsid w:val="003B625A"/>
    <w:rsid w:val="003B6FDD"/>
    <w:rsid w:val="003B77EB"/>
    <w:rsid w:val="003C06BA"/>
    <w:rsid w:val="003C1500"/>
    <w:rsid w:val="003C301A"/>
    <w:rsid w:val="003C32F1"/>
    <w:rsid w:val="003C33A7"/>
    <w:rsid w:val="003C740C"/>
    <w:rsid w:val="003D0B4F"/>
    <w:rsid w:val="003D1312"/>
    <w:rsid w:val="003E0FC9"/>
    <w:rsid w:val="003E187E"/>
    <w:rsid w:val="003E3893"/>
    <w:rsid w:val="003E525A"/>
    <w:rsid w:val="003E6E01"/>
    <w:rsid w:val="003F0CE4"/>
    <w:rsid w:val="003F0E54"/>
    <w:rsid w:val="003F2873"/>
    <w:rsid w:val="003F388D"/>
    <w:rsid w:val="003F6251"/>
    <w:rsid w:val="0040010E"/>
    <w:rsid w:val="00401AA9"/>
    <w:rsid w:val="00402165"/>
    <w:rsid w:val="00402BC9"/>
    <w:rsid w:val="0040345D"/>
    <w:rsid w:val="00405EA6"/>
    <w:rsid w:val="00410B71"/>
    <w:rsid w:val="00412A6B"/>
    <w:rsid w:val="00415D9F"/>
    <w:rsid w:val="0041641D"/>
    <w:rsid w:val="00416DED"/>
    <w:rsid w:val="00417440"/>
    <w:rsid w:val="00420DFE"/>
    <w:rsid w:val="00424F15"/>
    <w:rsid w:val="00425EF1"/>
    <w:rsid w:val="00426D79"/>
    <w:rsid w:val="00430989"/>
    <w:rsid w:val="0043247E"/>
    <w:rsid w:val="004343F3"/>
    <w:rsid w:val="00443466"/>
    <w:rsid w:val="00446127"/>
    <w:rsid w:val="00451327"/>
    <w:rsid w:val="004535D0"/>
    <w:rsid w:val="0045409B"/>
    <w:rsid w:val="00454290"/>
    <w:rsid w:val="00456321"/>
    <w:rsid w:val="00462104"/>
    <w:rsid w:val="00462130"/>
    <w:rsid w:val="00463B7E"/>
    <w:rsid w:val="004661A9"/>
    <w:rsid w:val="004670BF"/>
    <w:rsid w:val="004726E1"/>
    <w:rsid w:val="004761EF"/>
    <w:rsid w:val="00477157"/>
    <w:rsid w:val="00477AA9"/>
    <w:rsid w:val="00480524"/>
    <w:rsid w:val="00483A5E"/>
    <w:rsid w:val="004843DE"/>
    <w:rsid w:val="00484EBD"/>
    <w:rsid w:val="0048777E"/>
    <w:rsid w:val="00487EAB"/>
    <w:rsid w:val="004904FD"/>
    <w:rsid w:val="0049228C"/>
    <w:rsid w:val="00494801"/>
    <w:rsid w:val="00494D0D"/>
    <w:rsid w:val="00495367"/>
    <w:rsid w:val="00496D55"/>
    <w:rsid w:val="004A04D7"/>
    <w:rsid w:val="004A0D31"/>
    <w:rsid w:val="004A2C5D"/>
    <w:rsid w:val="004A3661"/>
    <w:rsid w:val="004A402D"/>
    <w:rsid w:val="004A4DE3"/>
    <w:rsid w:val="004A4FD3"/>
    <w:rsid w:val="004A5875"/>
    <w:rsid w:val="004A5B1E"/>
    <w:rsid w:val="004A6C14"/>
    <w:rsid w:val="004B11F7"/>
    <w:rsid w:val="004B1E77"/>
    <w:rsid w:val="004B4713"/>
    <w:rsid w:val="004B51DE"/>
    <w:rsid w:val="004B51FB"/>
    <w:rsid w:val="004B61B3"/>
    <w:rsid w:val="004B71A8"/>
    <w:rsid w:val="004B7227"/>
    <w:rsid w:val="004B7907"/>
    <w:rsid w:val="004C0FCB"/>
    <w:rsid w:val="004C1616"/>
    <w:rsid w:val="004C3844"/>
    <w:rsid w:val="004C4142"/>
    <w:rsid w:val="004C63E4"/>
    <w:rsid w:val="004C7171"/>
    <w:rsid w:val="004C7433"/>
    <w:rsid w:val="004D0B4B"/>
    <w:rsid w:val="004D3E95"/>
    <w:rsid w:val="004D40E5"/>
    <w:rsid w:val="004D4128"/>
    <w:rsid w:val="004D4225"/>
    <w:rsid w:val="004D6C56"/>
    <w:rsid w:val="004D7F6B"/>
    <w:rsid w:val="004E0D35"/>
    <w:rsid w:val="004E1760"/>
    <w:rsid w:val="004E4102"/>
    <w:rsid w:val="004E4A18"/>
    <w:rsid w:val="004E5270"/>
    <w:rsid w:val="004F0A59"/>
    <w:rsid w:val="004F2929"/>
    <w:rsid w:val="004F3005"/>
    <w:rsid w:val="004F3170"/>
    <w:rsid w:val="004F4C40"/>
    <w:rsid w:val="004F685E"/>
    <w:rsid w:val="004F7D1A"/>
    <w:rsid w:val="00500534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178B3"/>
    <w:rsid w:val="0052023C"/>
    <w:rsid w:val="0052140E"/>
    <w:rsid w:val="00521F7F"/>
    <w:rsid w:val="00522AB0"/>
    <w:rsid w:val="005231B7"/>
    <w:rsid w:val="00523476"/>
    <w:rsid w:val="005236F5"/>
    <w:rsid w:val="00523C9C"/>
    <w:rsid w:val="00524250"/>
    <w:rsid w:val="0052473F"/>
    <w:rsid w:val="005260A3"/>
    <w:rsid w:val="00526506"/>
    <w:rsid w:val="005265D1"/>
    <w:rsid w:val="00527253"/>
    <w:rsid w:val="005304F0"/>
    <w:rsid w:val="00532DDA"/>
    <w:rsid w:val="00532DDB"/>
    <w:rsid w:val="0053354A"/>
    <w:rsid w:val="0053519A"/>
    <w:rsid w:val="00535A56"/>
    <w:rsid w:val="00535F1C"/>
    <w:rsid w:val="005405C5"/>
    <w:rsid w:val="005431AD"/>
    <w:rsid w:val="00543271"/>
    <w:rsid w:val="00546289"/>
    <w:rsid w:val="00546CF9"/>
    <w:rsid w:val="005470D0"/>
    <w:rsid w:val="00547FBE"/>
    <w:rsid w:val="0055125C"/>
    <w:rsid w:val="005530D2"/>
    <w:rsid w:val="00554715"/>
    <w:rsid w:val="00554A5A"/>
    <w:rsid w:val="00554D01"/>
    <w:rsid w:val="00555961"/>
    <w:rsid w:val="005564B1"/>
    <w:rsid w:val="005578E9"/>
    <w:rsid w:val="00557EE0"/>
    <w:rsid w:val="0056158B"/>
    <w:rsid w:val="00561894"/>
    <w:rsid w:val="00562D8A"/>
    <w:rsid w:val="0056429F"/>
    <w:rsid w:val="0056535F"/>
    <w:rsid w:val="0056591C"/>
    <w:rsid w:val="005661FF"/>
    <w:rsid w:val="0056633C"/>
    <w:rsid w:val="00567F81"/>
    <w:rsid w:val="005734A6"/>
    <w:rsid w:val="005772D2"/>
    <w:rsid w:val="005779F8"/>
    <w:rsid w:val="00580631"/>
    <w:rsid w:val="0058162B"/>
    <w:rsid w:val="0058179E"/>
    <w:rsid w:val="00583DC3"/>
    <w:rsid w:val="005842BB"/>
    <w:rsid w:val="00584B81"/>
    <w:rsid w:val="005906EA"/>
    <w:rsid w:val="00591A9D"/>
    <w:rsid w:val="0059294D"/>
    <w:rsid w:val="00593131"/>
    <w:rsid w:val="0059370C"/>
    <w:rsid w:val="00593AC7"/>
    <w:rsid w:val="00596940"/>
    <w:rsid w:val="00597434"/>
    <w:rsid w:val="005974EC"/>
    <w:rsid w:val="005A0287"/>
    <w:rsid w:val="005A1596"/>
    <w:rsid w:val="005A210B"/>
    <w:rsid w:val="005A24FF"/>
    <w:rsid w:val="005A3517"/>
    <w:rsid w:val="005A3B89"/>
    <w:rsid w:val="005A5E61"/>
    <w:rsid w:val="005A6F14"/>
    <w:rsid w:val="005B35F0"/>
    <w:rsid w:val="005B4E36"/>
    <w:rsid w:val="005B5DB4"/>
    <w:rsid w:val="005C0EB8"/>
    <w:rsid w:val="005C1D78"/>
    <w:rsid w:val="005C3D5B"/>
    <w:rsid w:val="005C42AD"/>
    <w:rsid w:val="005C56F4"/>
    <w:rsid w:val="005C623B"/>
    <w:rsid w:val="005C7AFF"/>
    <w:rsid w:val="005D036B"/>
    <w:rsid w:val="005D3A96"/>
    <w:rsid w:val="005D6E86"/>
    <w:rsid w:val="005E2FE4"/>
    <w:rsid w:val="005E5B4B"/>
    <w:rsid w:val="005E7AD9"/>
    <w:rsid w:val="005E7ECF"/>
    <w:rsid w:val="005F23C0"/>
    <w:rsid w:val="005F2F65"/>
    <w:rsid w:val="005F3214"/>
    <w:rsid w:val="005F3F65"/>
    <w:rsid w:val="005F5C79"/>
    <w:rsid w:val="00600399"/>
    <w:rsid w:val="00600557"/>
    <w:rsid w:val="00603F9B"/>
    <w:rsid w:val="00604F11"/>
    <w:rsid w:val="00606D24"/>
    <w:rsid w:val="00610052"/>
    <w:rsid w:val="00610CDD"/>
    <w:rsid w:val="0061174C"/>
    <w:rsid w:val="006151D0"/>
    <w:rsid w:val="00615E89"/>
    <w:rsid w:val="0061659F"/>
    <w:rsid w:val="0061791B"/>
    <w:rsid w:val="00617D89"/>
    <w:rsid w:val="006222A5"/>
    <w:rsid w:val="00623848"/>
    <w:rsid w:val="00624F63"/>
    <w:rsid w:val="00625D79"/>
    <w:rsid w:val="00631A7E"/>
    <w:rsid w:val="00632797"/>
    <w:rsid w:val="00632B06"/>
    <w:rsid w:val="006350DA"/>
    <w:rsid w:val="0063588A"/>
    <w:rsid w:val="00635B5E"/>
    <w:rsid w:val="006368C7"/>
    <w:rsid w:val="00636982"/>
    <w:rsid w:val="00636B75"/>
    <w:rsid w:val="00641060"/>
    <w:rsid w:val="00643F26"/>
    <w:rsid w:val="006473C0"/>
    <w:rsid w:val="00647F5F"/>
    <w:rsid w:val="00650038"/>
    <w:rsid w:val="00651120"/>
    <w:rsid w:val="00651302"/>
    <w:rsid w:val="00651683"/>
    <w:rsid w:val="00651DA4"/>
    <w:rsid w:val="00652017"/>
    <w:rsid w:val="006520C7"/>
    <w:rsid w:val="00653180"/>
    <w:rsid w:val="00653443"/>
    <w:rsid w:val="00653AB1"/>
    <w:rsid w:val="006554DB"/>
    <w:rsid w:val="00655D6D"/>
    <w:rsid w:val="00655E9E"/>
    <w:rsid w:val="0065609E"/>
    <w:rsid w:val="00657E5F"/>
    <w:rsid w:val="006629E5"/>
    <w:rsid w:val="00663897"/>
    <w:rsid w:val="0066409A"/>
    <w:rsid w:val="0066713B"/>
    <w:rsid w:val="0066744F"/>
    <w:rsid w:val="0067184B"/>
    <w:rsid w:val="00672082"/>
    <w:rsid w:val="00672EE4"/>
    <w:rsid w:val="0067366D"/>
    <w:rsid w:val="00673EF4"/>
    <w:rsid w:val="0068002B"/>
    <w:rsid w:val="006804CB"/>
    <w:rsid w:val="00681FED"/>
    <w:rsid w:val="0068235D"/>
    <w:rsid w:val="00686C5A"/>
    <w:rsid w:val="00690992"/>
    <w:rsid w:val="006911F8"/>
    <w:rsid w:val="006926FD"/>
    <w:rsid w:val="006934FC"/>
    <w:rsid w:val="00694440"/>
    <w:rsid w:val="00694A8B"/>
    <w:rsid w:val="00695B94"/>
    <w:rsid w:val="006A65E6"/>
    <w:rsid w:val="006A6D54"/>
    <w:rsid w:val="006B038E"/>
    <w:rsid w:val="006B0451"/>
    <w:rsid w:val="006B2D8D"/>
    <w:rsid w:val="006B4295"/>
    <w:rsid w:val="006B4FD9"/>
    <w:rsid w:val="006B55DB"/>
    <w:rsid w:val="006C21CD"/>
    <w:rsid w:val="006C2CE2"/>
    <w:rsid w:val="006C3133"/>
    <w:rsid w:val="006C630B"/>
    <w:rsid w:val="006C73DC"/>
    <w:rsid w:val="006E26E1"/>
    <w:rsid w:val="006E474F"/>
    <w:rsid w:val="006E6CE4"/>
    <w:rsid w:val="006E7481"/>
    <w:rsid w:val="006E75AE"/>
    <w:rsid w:val="006F1DA6"/>
    <w:rsid w:val="006F2DAD"/>
    <w:rsid w:val="006F4DD6"/>
    <w:rsid w:val="006F52C0"/>
    <w:rsid w:val="006F5C52"/>
    <w:rsid w:val="006F6B84"/>
    <w:rsid w:val="00700D4A"/>
    <w:rsid w:val="007010D9"/>
    <w:rsid w:val="007012C3"/>
    <w:rsid w:val="007019D6"/>
    <w:rsid w:val="00701FB8"/>
    <w:rsid w:val="00703073"/>
    <w:rsid w:val="0070519B"/>
    <w:rsid w:val="00705B4E"/>
    <w:rsid w:val="0071037A"/>
    <w:rsid w:val="00712D76"/>
    <w:rsid w:val="007133BD"/>
    <w:rsid w:val="007153E5"/>
    <w:rsid w:val="00715ABE"/>
    <w:rsid w:val="00715BF7"/>
    <w:rsid w:val="00717A11"/>
    <w:rsid w:val="00721145"/>
    <w:rsid w:val="00721990"/>
    <w:rsid w:val="007240DD"/>
    <w:rsid w:val="00725A73"/>
    <w:rsid w:val="00725FB5"/>
    <w:rsid w:val="007263F4"/>
    <w:rsid w:val="00726D18"/>
    <w:rsid w:val="007278AF"/>
    <w:rsid w:val="00727A84"/>
    <w:rsid w:val="0073127A"/>
    <w:rsid w:val="00732596"/>
    <w:rsid w:val="00732C56"/>
    <w:rsid w:val="00732D3A"/>
    <w:rsid w:val="0073514D"/>
    <w:rsid w:val="00735723"/>
    <w:rsid w:val="00736CC9"/>
    <w:rsid w:val="00740580"/>
    <w:rsid w:val="0074073A"/>
    <w:rsid w:val="00740C68"/>
    <w:rsid w:val="00740D4C"/>
    <w:rsid w:val="00742012"/>
    <w:rsid w:val="00743163"/>
    <w:rsid w:val="00745195"/>
    <w:rsid w:val="0074583B"/>
    <w:rsid w:val="007527EE"/>
    <w:rsid w:val="007602D1"/>
    <w:rsid w:val="0076781D"/>
    <w:rsid w:val="00770140"/>
    <w:rsid w:val="0077055E"/>
    <w:rsid w:val="007736B0"/>
    <w:rsid w:val="00773C82"/>
    <w:rsid w:val="00773D87"/>
    <w:rsid w:val="00774741"/>
    <w:rsid w:val="007756F8"/>
    <w:rsid w:val="00781CA8"/>
    <w:rsid w:val="007824E6"/>
    <w:rsid w:val="00783B0F"/>
    <w:rsid w:val="00785731"/>
    <w:rsid w:val="00785F34"/>
    <w:rsid w:val="00787615"/>
    <w:rsid w:val="007941FC"/>
    <w:rsid w:val="00794D99"/>
    <w:rsid w:val="00796F46"/>
    <w:rsid w:val="00797A0A"/>
    <w:rsid w:val="007A06FF"/>
    <w:rsid w:val="007A3284"/>
    <w:rsid w:val="007A3C1F"/>
    <w:rsid w:val="007A4D7B"/>
    <w:rsid w:val="007B2F2B"/>
    <w:rsid w:val="007B359E"/>
    <w:rsid w:val="007B6BEB"/>
    <w:rsid w:val="007C13BA"/>
    <w:rsid w:val="007C252F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667"/>
    <w:rsid w:val="007E09F7"/>
    <w:rsid w:val="007E18A0"/>
    <w:rsid w:val="007E222B"/>
    <w:rsid w:val="007E43A2"/>
    <w:rsid w:val="007E4D24"/>
    <w:rsid w:val="007E5C81"/>
    <w:rsid w:val="007E5F20"/>
    <w:rsid w:val="007E7561"/>
    <w:rsid w:val="007E767D"/>
    <w:rsid w:val="007E7CD2"/>
    <w:rsid w:val="007F0AFB"/>
    <w:rsid w:val="007F1C2F"/>
    <w:rsid w:val="007F37B6"/>
    <w:rsid w:val="007F4556"/>
    <w:rsid w:val="007F7B75"/>
    <w:rsid w:val="00800995"/>
    <w:rsid w:val="008021E1"/>
    <w:rsid w:val="00803356"/>
    <w:rsid w:val="00804EA5"/>
    <w:rsid w:val="00806622"/>
    <w:rsid w:val="00806A15"/>
    <w:rsid w:val="00806B01"/>
    <w:rsid w:val="00806DCA"/>
    <w:rsid w:val="00810086"/>
    <w:rsid w:val="00810BCD"/>
    <w:rsid w:val="0081298E"/>
    <w:rsid w:val="00812BB5"/>
    <w:rsid w:val="00813C5F"/>
    <w:rsid w:val="00815C72"/>
    <w:rsid w:val="00820F19"/>
    <w:rsid w:val="00820FE7"/>
    <w:rsid w:val="00821B7A"/>
    <w:rsid w:val="008221C3"/>
    <w:rsid w:val="008236E0"/>
    <w:rsid w:val="008247F1"/>
    <w:rsid w:val="008249E9"/>
    <w:rsid w:val="00824D84"/>
    <w:rsid w:val="0083012F"/>
    <w:rsid w:val="00832FE1"/>
    <w:rsid w:val="008346ED"/>
    <w:rsid w:val="00835566"/>
    <w:rsid w:val="00835EEB"/>
    <w:rsid w:val="00837618"/>
    <w:rsid w:val="008402F7"/>
    <w:rsid w:val="0084067F"/>
    <w:rsid w:val="00840AFB"/>
    <w:rsid w:val="00841D07"/>
    <w:rsid w:val="008423F0"/>
    <w:rsid w:val="0084314F"/>
    <w:rsid w:val="00843F73"/>
    <w:rsid w:val="00844375"/>
    <w:rsid w:val="00846AB9"/>
    <w:rsid w:val="00846E80"/>
    <w:rsid w:val="00851852"/>
    <w:rsid w:val="00853E9C"/>
    <w:rsid w:val="008547D3"/>
    <w:rsid w:val="0085616B"/>
    <w:rsid w:val="00861FD0"/>
    <w:rsid w:val="00863B3A"/>
    <w:rsid w:val="00865D71"/>
    <w:rsid w:val="00871F0B"/>
    <w:rsid w:val="008728B6"/>
    <w:rsid w:val="00872C0D"/>
    <w:rsid w:val="008751CC"/>
    <w:rsid w:val="008777B1"/>
    <w:rsid w:val="00877A93"/>
    <w:rsid w:val="00882CFE"/>
    <w:rsid w:val="008836BF"/>
    <w:rsid w:val="0088519E"/>
    <w:rsid w:val="00886EC4"/>
    <w:rsid w:val="00886F2C"/>
    <w:rsid w:val="00887C13"/>
    <w:rsid w:val="008920DA"/>
    <w:rsid w:val="00892703"/>
    <w:rsid w:val="008948C0"/>
    <w:rsid w:val="008948D0"/>
    <w:rsid w:val="008966B6"/>
    <w:rsid w:val="008976E6"/>
    <w:rsid w:val="008A3085"/>
    <w:rsid w:val="008B16C2"/>
    <w:rsid w:val="008B2B2F"/>
    <w:rsid w:val="008B6852"/>
    <w:rsid w:val="008B799C"/>
    <w:rsid w:val="008C0989"/>
    <w:rsid w:val="008C0CC7"/>
    <w:rsid w:val="008C1492"/>
    <w:rsid w:val="008C442E"/>
    <w:rsid w:val="008C496B"/>
    <w:rsid w:val="008D0900"/>
    <w:rsid w:val="008D0FDF"/>
    <w:rsid w:val="008D139E"/>
    <w:rsid w:val="008D1E14"/>
    <w:rsid w:val="008D4925"/>
    <w:rsid w:val="008D5F21"/>
    <w:rsid w:val="008D7356"/>
    <w:rsid w:val="008E3746"/>
    <w:rsid w:val="008E380D"/>
    <w:rsid w:val="008E6279"/>
    <w:rsid w:val="008E6CB2"/>
    <w:rsid w:val="008F0D42"/>
    <w:rsid w:val="008F14F7"/>
    <w:rsid w:val="008F1E8A"/>
    <w:rsid w:val="008F5E5F"/>
    <w:rsid w:val="00900564"/>
    <w:rsid w:val="00901B2F"/>
    <w:rsid w:val="00902F15"/>
    <w:rsid w:val="00905024"/>
    <w:rsid w:val="009053E1"/>
    <w:rsid w:val="00905E19"/>
    <w:rsid w:val="0091479E"/>
    <w:rsid w:val="0091560D"/>
    <w:rsid w:val="00917C9E"/>
    <w:rsid w:val="009200CB"/>
    <w:rsid w:val="009219EA"/>
    <w:rsid w:val="009244BB"/>
    <w:rsid w:val="009271EF"/>
    <w:rsid w:val="00931690"/>
    <w:rsid w:val="00931A1C"/>
    <w:rsid w:val="0093228C"/>
    <w:rsid w:val="00932EF2"/>
    <w:rsid w:val="00937794"/>
    <w:rsid w:val="00937F82"/>
    <w:rsid w:val="009408EB"/>
    <w:rsid w:val="00940B5A"/>
    <w:rsid w:val="009421A6"/>
    <w:rsid w:val="00943417"/>
    <w:rsid w:val="00944C9F"/>
    <w:rsid w:val="00945AFF"/>
    <w:rsid w:val="009460AD"/>
    <w:rsid w:val="009602CE"/>
    <w:rsid w:val="009604E9"/>
    <w:rsid w:val="00962AE3"/>
    <w:rsid w:val="00964495"/>
    <w:rsid w:val="00965312"/>
    <w:rsid w:val="0097083E"/>
    <w:rsid w:val="00970C2C"/>
    <w:rsid w:val="00975772"/>
    <w:rsid w:val="00980BB6"/>
    <w:rsid w:val="0098159E"/>
    <w:rsid w:val="009817C0"/>
    <w:rsid w:val="00983769"/>
    <w:rsid w:val="00983947"/>
    <w:rsid w:val="00984012"/>
    <w:rsid w:val="00984BA3"/>
    <w:rsid w:val="00984EC2"/>
    <w:rsid w:val="00985117"/>
    <w:rsid w:val="009879E5"/>
    <w:rsid w:val="00991AF2"/>
    <w:rsid w:val="0099318F"/>
    <w:rsid w:val="00993CB9"/>
    <w:rsid w:val="00993F81"/>
    <w:rsid w:val="00995F77"/>
    <w:rsid w:val="0099608D"/>
    <w:rsid w:val="009A0397"/>
    <w:rsid w:val="009A0DDA"/>
    <w:rsid w:val="009A23B0"/>
    <w:rsid w:val="009A3864"/>
    <w:rsid w:val="009A3D29"/>
    <w:rsid w:val="009A4631"/>
    <w:rsid w:val="009A7B19"/>
    <w:rsid w:val="009B59BB"/>
    <w:rsid w:val="009B6DAD"/>
    <w:rsid w:val="009C0ED4"/>
    <w:rsid w:val="009C38A8"/>
    <w:rsid w:val="009C4E09"/>
    <w:rsid w:val="009C7364"/>
    <w:rsid w:val="009D0D8B"/>
    <w:rsid w:val="009D498C"/>
    <w:rsid w:val="009E04C6"/>
    <w:rsid w:val="009E1293"/>
    <w:rsid w:val="009E5941"/>
    <w:rsid w:val="009E5A2A"/>
    <w:rsid w:val="009E5CB3"/>
    <w:rsid w:val="009F377A"/>
    <w:rsid w:val="009F4741"/>
    <w:rsid w:val="009F7773"/>
    <w:rsid w:val="009F7C2E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1EB4"/>
    <w:rsid w:val="00A12BD7"/>
    <w:rsid w:val="00A14467"/>
    <w:rsid w:val="00A15C30"/>
    <w:rsid w:val="00A15D55"/>
    <w:rsid w:val="00A1672F"/>
    <w:rsid w:val="00A21023"/>
    <w:rsid w:val="00A21461"/>
    <w:rsid w:val="00A214FC"/>
    <w:rsid w:val="00A23CA5"/>
    <w:rsid w:val="00A2515B"/>
    <w:rsid w:val="00A252F8"/>
    <w:rsid w:val="00A26C5B"/>
    <w:rsid w:val="00A27987"/>
    <w:rsid w:val="00A30A05"/>
    <w:rsid w:val="00A31848"/>
    <w:rsid w:val="00A34C4D"/>
    <w:rsid w:val="00A4237A"/>
    <w:rsid w:val="00A43907"/>
    <w:rsid w:val="00A44668"/>
    <w:rsid w:val="00A46ABB"/>
    <w:rsid w:val="00A46F22"/>
    <w:rsid w:val="00A474AD"/>
    <w:rsid w:val="00A475CE"/>
    <w:rsid w:val="00A47CF7"/>
    <w:rsid w:val="00A51D1F"/>
    <w:rsid w:val="00A53A38"/>
    <w:rsid w:val="00A56DD5"/>
    <w:rsid w:val="00A56E6A"/>
    <w:rsid w:val="00A57414"/>
    <w:rsid w:val="00A601F0"/>
    <w:rsid w:val="00A61478"/>
    <w:rsid w:val="00A67F0D"/>
    <w:rsid w:val="00A71563"/>
    <w:rsid w:val="00A748C4"/>
    <w:rsid w:val="00A74C59"/>
    <w:rsid w:val="00A75A45"/>
    <w:rsid w:val="00A80391"/>
    <w:rsid w:val="00A8090B"/>
    <w:rsid w:val="00A817CA"/>
    <w:rsid w:val="00A8499D"/>
    <w:rsid w:val="00A852B8"/>
    <w:rsid w:val="00A86156"/>
    <w:rsid w:val="00A90886"/>
    <w:rsid w:val="00A94279"/>
    <w:rsid w:val="00A94D33"/>
    <w:rsid w:val="00A94FF0"/>
    <w:rsid w:val="00A95507"/>
    <w:rsid w:val="00A95C33"/>
    <w:rsid w:val="00AA028A"/>
    <w:rsid w:val="00AA0A33"/>
    <w:rsid w:val="00AA0E27"/>
    <w:rsid w:val="00AA3D60"/>
    <w:rsid w:val="00AA4BAF"/>
    <w:rsid w:val="00AA76FE"/>
    <w:rsid w:val="00AA7B22"/>
    <w:rsid w:val="00AB239B"/>
    <w:rsid w:val="00AB346D"/>
    <w:rsid w:val="00AB470B"/>
    <w:rsid w:val="00AB580C"/>
    <w:rsid w:val="00AB78BC"/>
    <w:rsid w:val="00AB7F06"/>
    <w:rsid w:val="00AC2299"/>
    <w:rsid w:val="00AC5570"/>
    <w:rsid w:val="00AC56BF"/>
    <w:rsid w:val="00AC60A6"/>
    <w:rsid w:val="00AC769C"/>
    <w:rsid w:val="00AD01D6"/>
    <w:rsid w:val="00AD0CD2"/>
    <w:rsid w:val="00AD4D08"/>
    <w:rsid w:val="00AD565C"/>
    <w:rsid w:val="00AD7BB7"/>
    <w:rsid w:val="00AE238A"/>
    <w:rsid w:val="00AE405E"/>
    <w:rsid w:val="00AE418E"/>
    <w:rsid w:val="00AE7CEE"/>
    <w:rsid w:val="00AF1A24"/>
    <w:rsid w:val="00AF2573"/>
    <w:rsid w:val="00AF7020"/>
    <w:rsid w:val="00B009E0"/>
    <w:rsid w:val="00B016E5"/>
    <w:rsid w:val="00B021BF"/>
    <w:rsid w:val="00B07D82"/>
    <w:rsid w:val="00B10338"/>
    <w:rsid w:val="00B12026"/>
    <w:rsid w:val="00B12D51"/>
    <w:rsid w:val="00B13199"/>
    <w:rsid w:val="00B138A7"/>
    <w:rsid w:val="00B165ED"/>
    <w:rsid w:val="00B16E6E"/>
    <w:rsid w:val="00B20119"/>
    <w:rsid w:val="00B21574"/>
    <w:rsid w:val="00B22351"/>
    <w:rsid w:val="00B24A43"/>
    <w:rsid w:val="00B26B07"/>
    <w:rsid w:val="00B270C9"/>
    <w:rsid w:val="00B270FB"/>
    <w:rsid w:val="00B27B88"/>
    <w:rsid w:val="00B27F20"/>
    <w:rsid w:val="00B3052B"/>
    <w:rsid w:val="00B30BD4"/>
    <w:rsid w:val="00B31D46"/>
    <w:rsid w:val="00B35E33"/>
    <w:rsid w:val="00B360A2"/>
    <w:rsid w:val="00B37488"/>
    <w:rsid w:val="00B379B4"/>
    <w:rsid w:val="00B42FF5"/>
    <w:rsid w:val="00B43FFC"/>
    <w:rsid w:val="00B45495"/>
    <w:rsid w:val="00B45C3E"/>
    <w:rsid w:val="00B4671D"/>
    <w:rsid w:val="00B470FA"/>
    <w:rsid w:val="00B47364"/>
    <w:rsid w:val="00B47E3C"/>
    <w:rsid w:val="00B512C1"/>
    <w:rsid w:val="00B528A0"/>
    <w:rsid w:val="00B53078"/>
    <w:rsid w:val="00B532B4"/>
    <w:rsid w:val="00B54790"/>
    <w:rsid w:val="00B5598F"/>
    <w:rsid w:val="00B5781B"/>
    <w:rsid w:val="00B630A8"/>
    <w:rsid w:val="00B65E17"/>
    <w:rsid w:val="00B6615D"/>
    <w:rsid w:val="00B66357"/>
    <w:rsid w:val="00B67CA2"/>
    <w:rsid w:val="00B72441"/>
    <w:rsid w:val="00B741E5"/>
    <w:rsid w:val="00B74878"/>
    <w:rsid w:val="00B74E23"/>
    <w:rsid w:val="00B77126"/>
    <w:rsid w:val="00B800C0"/>
    <w:rsid w:val="00B871F3"/>
    <w:rsid w:val="00B87608"/>
    <w:rsid w:val="00B90757"/>
    <w:rsid w:val="00B93008"/>
    <w:rsid w:val="00BA1065"/>
    <w:rsid w:val="00BA1209"/>
    <w:rsid w:val="00BA216B"/>
    <w:rsid w:val="00BA29DC"/>
    <w:rsid w:val="00BA2A27"/>
    <w:rsid w:val="00BA34A2"/>
    <w:rsid w:val="00BA3BFE"/>
    <w:rsid w:val="00BA49A4"/>
    <w:rsid w:val="00BA4D8A"/>
    <w:rsid w:val="00BA6201"/>
    <w:rsid w:val="00BA6C0F"/>
    <w:rsid w:val="00BA711B"/>
    <w:rsid w:val="00BB4EBD"/>
    <w:rsid w:val="00BB5BD6"/>
    <w:rsid w:val="00BB6214"/>
    <w:rsid w:val="00BB6E70"/>
    <w:rsid w:val="00BC0B4B"/>
    <w:rsid w:val="00BC253B"/>
    <w:rsid w:val="00BC3196"/>
    <w:rsid w:val="00BC603F"/>
    <w:rsid w:val="00BC7528"/>
    <w:rsid w:val="00BC755C"/>
    <w:rsid w:val="00BC78AE"/>
    <w:rsid w:val="00BC7C9F"/>
    <w:rsid w:val="00BC7E72"/>
    <w:rsid w:val="00BD086B"/>
    <w:rsid w:val="00BD2F8C"/>
    <w:rsid w:val="00BD36BE"/>
    <w:rsid w:val="00BD658B"/>
    <w:rsid w:val="00BD6B13"/>
    <w:rsid w:val="00BD7F21"/>
    <w:rsid w:val="00BE0384"/>
    <w:rsid w:val="00BE08E1"/>
    <w:rsid w:val="00BE126F"/>
    <w:rsid w:val="00BE1CCE"/>
    <w:rsid w:val="00BE37A0"/>
    <w:rsid w:val="00BE3995"/>
    <w:rsid w:val="00BE4CB3"/>
    <w:rsid w:val="00BE5606"/>
    <w:rsid w:val="00BE578A"/>
    <w:rsid w:val="00BE6107"/>
    <w:rsid w:val="00BE6475"/>
    <w:rsid w:val="00BF3D12"/>
    <w:rsid w:val="00BF467D"/>
    <w:rsid w:val="00BF6ADD"/>
    <w:rsid w:val="00BF752A"/>
    <w:rsid w:val="00C011E4"/>
    <w:rsid w:val="00C01760"/>
    <w:rsid w:val="00C01D7B"/>
    <w:rsid w:val="00C01F75"/>
    <w:rsid w:val="00C035D7"/>
    <w:rsid w:val="00C045FD"/>
    <w:rsid w:val="00C04A89"/>
    <w:rsid w:val="00C132BF"/>
    <w:rsid w:val="00C13A76"/>
    <w:rsid w:val="00C13CC8"/>
    <w:rsid w:val="00C14EAB"/>
    <w:rsid w:val="00C20CD3"/>
    <w:rsid w:val="00C2233B"/>
    <w:rsid w:val="00C316FD"/>
    <w:rsid w:val="00C31F2C"/>
    <w:rsid w:val="00C32F7B"/>
    <w:rsid w:val="00C34127"/>
    <w:rsid w:val="00C3430D"/>
    <w:rsid w:val="00C3757C"/>
    <w:rsid w:val="00C37D63"/>
    <w:rsid w:val="00C42267"/>
    <w:rsid w:val="00C447FE"/>
    <w:rsid w:val="00C52C1B"/>
    <w:rsid w:val="00C52DB1"/>
    <w:rsid w:val="00C5322B"/>
    <w:rsid w:val="00C534DE"/>
    <w:rsid w:val="00C53C91"/>
    <w:rsid w:val="00C5670C"/>
    <w:rsid w:val="00C57CD6"/>
    <w:rsid w:val="00C602CA"/>
    <w:rsid w:val="00C60E3C"/>
    <w:rsid w:val="00C611BE"/>
    <w:rsid w:val="00C64A67"/>
    <w:rsid w:val="00C65771"/>
    <w:rsid w:val="00C678B3"/>
    <w:rsid w:val="00C70D75"/>
    <w:rsid w:val="00C7262A"/>
    <w:rsid w:val="00C72DAB"/>
    <w:rsid w:val="00C73EB6"/>
    <w:rsid w:val="00C75407"/>
    <w:rsid w:val="00C829AD"/>
    <w:rsid w:val="00C866D0"/>
    <w:rsid w:val="00C87E47"/>
    <w:rsid w:val="00C921DC"/>
    <w:rsid w:val="00C92494"/>
    <w:rsid w:val="00C925FB"/>
    <w:rsid w:val="00C928C0"/>
    <w:rsid w:val="00CA1574"/>
    <w:rsid w:val="00CA3BF6"/>
    <w:rsid w:val="00CA3E23"/>
    <w:rsid w:val="00CA723F"/>
    <w:rsid w:val="00CA7B06"/>
    <w:rsid w:val="00CB1736"/>
    <w:rsid w:val="00CB189D"/>
    <w:rsid w:val="00CB4465"/>
    <w:rsid w:val="00CB4691"/>
    <w:rsid w:val="00CB5A58"/>
    <w:rsid w:val="00CB6372"/>
    <w:rsid w:val="00CB681D"/>
    <w:rsid w:val="00CB7A0C"/>
    <w:rsid w:val="00CC1872"/>
    <w:rsid w:val="00CC18D3"/>
    <w:rsid w:val="00CC4351"/>
    <w:rsid w:val="00CC4568"/>
    <w:rsid w:val="00CC5610"/>
    <w:rsid w:val="00CC7452"/>
    <w:rsid w:val="00CC7E95"/>
    <w:rsid w:val="00CD083C"/>
    <w:rsid w:val="00CD127A"/>
    <w:rsid w:val="00CE0F49"/>
    <w:rsid w:val="00CE435C"/>
    <w:rsid w:val="00CE4B64"/>
    <w:rsid w:val="00CE4ED9"/>
    <w:rsid w:val="00CE77EC"/>
    <w:rsid w:val="00CF2F8F"/>
    <w:rsid w:val="00CF4608"/>
    <w:rsid w:val="00CF4CD6"/>
    <w:rsid w:val="00D00490"/>
    <w:rsid w:val="00D008B3"/>
    <w:rsid w:val="00D01737"/>
    <w:rsid w:val="00D11257"/>
    <w:rsid w:val="00D11DD1"/>
    <w:rsid w:val="00D138B0"/>
    <w:rsid w:val="00D146F4"/>
    <w:rsid w:val="00D16813"/>
    <w:rsid w:val="00D2185A"/>
    <w:rsid w:val="00D22CD7"/>
    <w:rsid w:val="00D23C5F"/>
    <w:rsid w:val="00D23F38"/>
    <w:rsid w:val="00D25219"/>
    <w:rsid w:val="00D25806"/>
    <w:rsid w:val="00D30742"/>
    <w:rsid w:val="00D32DDA"/>
    <w:rsid w:val="00D35BCE"/>
    <w:rsid w:val="00D36DBF"/>
    <w:rsid w:val="00D37C82"/>
    <w:rsid w:val="00D40430"/>
    <w:rsid w:val="00D40E8D"/>
    <w:rsid w:val="00D453DE"/>
    <w:rsid w:val="00D457C2"/>
    <w:rsid w:val="00D45C37"/>
    <w:rsid w:val="00D461F3"/>
    <w:rsid w:val="00D47E2B"/>
    <w:rsid w:val="00D50564"/>
    <w:rsid w:val="00D52475"/>
    <w:rsid w:val="00D54030"/>
    <w:rsid w:val="00D570CF"/>
    <w:rsid w:val="00D573E9"/>
    <w:rsid w:val="00D61F93"/>
    <w:rsid w:val="00D643F3"/>
    <w:rsid w:val="00D65797"/>
    <w:rsid w:val="00D66195"/>
    <w:rsid w:val="00D670F7"/>
    <w:rsid w:val="00D7013D"/>
    <w:rsid w:val="00D71222"/>
    <w:rsid w:val="00D71B82"/>
    <w:rsid w:val="00D724E0"/>
    <w:rsid w:val="00D73BFE"/>
    <w:rsid w:val="00D77673"/>
    <w:rsid w:val="00D77955"/>
    <w:rsid w:val="00D8152D"/>
    <w:rsid w:val="00D81950"/>
    <w:rsid w:val="00D8214A"/>
    <w:rsid w:val="00D8472A"/>
    <w:rsid w:val="00D84E45"/>
    <w:rsid w:val="00D8519E"/>
    <w:rsid w:val="00D85B4A"/>
    <w:rsid w:val="00D92DFB"/>
    <w:rsid w:val="00D93E80"/>
    <w:rsid w:val="00D9496C"/>
    <w:rsid w:val="00D96D1F"/>
    <w:rsid w:val="00D97125"/>
    <w:rsid w:val="00DA10AF"/>
    <w:rsid w:val="00DA1D47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C7D9E"/>
    <w:rsid w:val="00DD121D"/>
    <w:rsid w:val="00DD4802"/>
    <w:rsid w:val="00DD4F96"/>
    <w:rsid w:val="00DD6928"/>
    <w:rsid w:val="00DD692D"/>
    <w:rsid w:val="00DE2402"/>
    <w:rsid w:val="00DE3201"/>
    <w:rsid w:val="00DE5877"/>
    <w:rsid w:val="00DE66C0"/>
    <w:rsid w:val="00DE6B04"/>
    <w:rsid w:val="00DF1F55"/>
    <w:rsid w:val="00DF2521"/>
    <w:rsid w:val="00DF3861"/>
    <w:rsid w:val="00DF5EC3"/>
    <w:rsid w:val="00DF7AEE"/>
    <w:rsid w:val="00E01FF5"/>
    <w:rsid w:val="00E02897"/>
    <w:rsid w:val="00E0346F"/>
    <w:rsid w:val="00E04DB2"/>
    <w:rsid w:val="00E05D84"/>
    <w:rsid w:val="00E063DF"/>
    <w:rsid w:val="00E065FE"/>
    <w:rsid w:val="00E0761A"/>
    <w:rsid w:val="00E10DF7"/>
    <w:rsid w:val="00E11016"/>
    <w:rsid w:val="00E13349"/>
    <w:rsid w:val="00E1371A"/>
    <w:rsid w:val="00E1773D"/>
    <w:rsid w:val="00E27372"/>
    <w:rsid w:val="00E2787F"/>
    <w:rsid w:val="00E2798A"/>
    <w:rsid w:val="00E305AA"/>
    <w:rsid w:val="00E31C75"/>
    <w:rsid w:val="00E342DE"/>
    <w:rsid w:val="00E358D2"/>
    <w:rsid w:val="00E3649C"/>
    <w:rsid w:val="00E375C9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25"/>
    <w:rsid w:val="00E54404"/>
    <w:rsid w:val="00E56039"/>
    <w:rsid w:val="00E56116"/>
    <w:rsid w:val="00E56CC0"/>
    <w:rsid w:val="00E60427"/>
    <w:rsid w:val="00E61C67"/>
    <w:rsid w:val="00E62ABE"/>
    <w:rsid w:val="00E62BCC"/>
    <w:rsid w:val="00E6708F"/>
    <w:rsid w:val="00E67A57"/>
    <w:rsid w:val="00E70184"/>
    <w:rsid w:val="00E707C0"/>
    <w:rsid w:val="00E714B0"/>
    <w:rsid w:val="00E73B6B"/>
    <w:rsid w:val="00E745F1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7A85"/>
    <w:rsid w:val="00EB1FCB"/>
    <w:rsid w:val="00EB2033"/>
    <w:rsid w:val="00EB3077"/>
    <w:rsid w:val="00EB3308"/>
    <w:rsid w:val="00EB4003"/>
    <w:rsid w:val="00EB4AC0"/>
    <w:rsid w:val="00EB5812"/>
    <w:rsid w:val="00EB59D5"/>
    <w:rsid w:val="00EC0579"/>
    <w:rsid w:val="00EC2727"/>
    <w:rsid w:val="00EC5717"/>
    <w:rsid w:val="00EC5A0C"/>
    <w:rsid w:val="00EC62DC"/>
    <w:rsid w:val="00ED022B"/>
    <w:rsid w:val="00ED156C"/>
    <w:rsid w:val="00ED22B8"/>
    <w:rsid w:val="00ED2BBC"/>
    <w:rsid w:val="00ED3A93"/>
    <w:rsid w:val="00ED4024"/>
    <w:rsid w:val="00ED405E"/>
    <w:rsid w:val="00ED63D1"/>
    <w:rsid w:val="00ED7EF4"/>
    <w:rsid w:val="00EE2A61"/>
    <w:rsid w:val="00EE6084"/>
    <w:rsid w:val="00EE64D0"/>
    <w:rsid w:val="00EE682B"/>
    <w:rsid w:val="00EF0292"/>
    <w:rsid w:val="00EF2002"/>
    <w:rsid w:val="00EF28DE"/>
    <w:rsid w:val="00EF2CAF"/>
    <w:rsid w:val="00EF3F81"/>
    <w:rsid w:val="00EF42D2"/>
    <w:rsid w:val="00F01E3C"/>
    <w:rsid w:val="00F02AB1"/>
    <w:rsid w:val="00F037D7"/>
    <w:rsid w:val="00F038DD"/>
    <w:rsid w:val="00F03BC3"/>
    <w:rsid w:val="00F0496C"/>
    <w:rsid w:val="00F07D21"/>
    <w:rsid w:val="00F125DC"/>
    <w:rsid w:val="00F1427F"/>
    <w:rsid w:val="00F1519D"/>
    <w:rsid w:val="00F15844"/>
    <w:rsid w:val="00F1654C"/>
    <w:rsid w:val="00F17AA1"/>
    <w:rsid w:val="00F17C96"/>
    <w:rsid w:val="00F2036A"/>
    <w:rsid w:val="00F20BB8"/>
    <w:rsid w:val="00F22A3D"/>
    <w:rsid w:val="00F233B7"/>
    <w:rsid w:val="00F252CB"/>
    <w:rsid w:val="00F25FC9"/>
    <w:rsid w:val="00F26EEB"/>
    <w:rsid w:val="00F273B7"/>
    <w:rsid w:val="00F27EFA"/>
    <w:rsid w:val="00F3029E"/>
    <w:rsid w:val="00F30FBD"/>
    <w:rsid w:val="00F31671"/>
    <w:rsid w:val="00F355CA"/>
    <w:rsid w:val="00F36DEC"/>
    <w:rsid w:val="00F370D1"/>
    <w:rsid w:val="00F3712E"/>
    <w:rsid w:val="00F37802"/>
    <w:rsid w:val="00F42D7F"/>
    <w:rsid w:val="00F43C58"/>
    <w:rsid w:val="00F44189"/>
    <w:rsid w:val="00F5375C"/>
    <w:rsid w:val="00F538CD"/>
    <w:rsid w:val="00F545BB"/>
    <w:rsid w:val="00F54A07"/>
    <w:rsid w:val="00F555F7"/>
    <w:rsid w:val="00F56D01"/>
    <w:rsid w:val="00F56E8B"/>
    <w:rsid w:val="00F57A2C"/>
    <w:rsid w:val="00F607BE"/>
    <w:rsid w:val="00F62F49"/>
    <w:rsid w:val="00F65492"/>
    <w:rsid w:val="00F659AF"/>
    <w:rsid w:val="00F66C0B"/>
    <w:rsid w:val="00F70306"/>
    <w:rsid w:val="00F71A5B"/>
    <w:rsid w:val="00F723AE"/>
    <w:rsid w:val="00F73AF8"/>
    <w:rsid w:val="00F76251"/>
    <w:rsid w:val="00F77875"/>
    <w:rsid w:val="00F7797A"/>
    <w:rsid w:val="00F779A3"/>
    <w:rsid w:val="00F81888"/>
    <w:rsid w:val="00F835EA"/>
    <w:rsid w:val="00F85B9C"/>
    <w:rsid w:val="00F92160"/>
    <w:rsid w:val="00F94FCA"/>
    <w:rsid w:val="00F95575"/>
    <w:rsid w:val="00F955C7"/>
    <w:rsid w:val="00F95A8D"/>
    <w:rsid w:val="00FA265A"/>
    <w:rsid w:val="00FA49AB"/>
    <w:rsid w:val="00FA4F26"/>
    <w:rsid w:val="00FA66E0"/>
    <w:rsid w:val="00FA70BD"/>
    <w:rsid w:val="00FB0CBE"/>
    <w:rsid w:val="00FB1B93"/>
    <w:rsid w:val="00FB2825"/>
    <w:rsid w:val="00FB3889"/>
    <w:rsid w:val="00FB4409"/>
    <w:rsid w:val="00FB6A95"/>
    <w:rsid w:val="00FB6DE5"/>
    <w:rsid w:val="00FC02B2"/>
    <w:rsid w:val="00FC1C8C"/>
    <w:rsid w:val="00FC4985"/>
    <w:rsid w:val="00FC5486"/>
    <w:rsid w:val="00FC7FC4"/>
    <w:rsid w:val="00FD1837"/>
    <w:rsid w:val="00FD2554"/>
    <w:rsid w:val="00FD4F3A"/>
    <w:rsid w:val="00FD57BC"/>
    <w:rsid w:val="00FD6CF8"/>
    <w:rsid w:val="00FD6D9C"/>
    <w:rsid w:val="00FE0463"/>
    <w:rsid w:val="00FE13AA"/>
    <w:rsid w:val="00FE56AF"/>
    <w:rsid w:val="00FE584E"/>
    <w:rsid w:val="00FE6370"/>
    <w:rsid w:val="00FF6758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1">
    <w:name w:val="heading 1"/>
    <w:basedOn w:val="Normale"/>
    <w:next w:val="Normale"/>
    <w:link w:val="Titolo1Carattere"/>
    <w:uiPriority w:val="9"/>
    <w:qFormat/>
    <w:rsid w:val="00263E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263EC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12676"/>
    <w:rsid w:val="0002551B"/>
    <w:rsid w:val="00033A44"/>
    <w:rsid w:val="0005183E"/>
    <w:rsid w:val="00066A06"/>
    <w:rsid w:val="00090BF3"/>
    <w:rsid w:val="0009372E"/>
    <w:rsid w:val="0009470B"/>
    <w:rsid w:val="000A289F"/>
    <w:rsid w:val="000E2F84"/>
    <w:rsid w:val="000F366B"/>
    <w:rsid w:val="00121F47"/>
    <w:rsid w:val="001259AE"/>
    <w:rsid w:val="00130444"/>
    <w:rsid w:val="001344F8"/>
    <w:rsid w:val="0014045A"/>
    <w:rsid w:val="00150436"/>
    <w:rsid w:val="0015716D"/>
    <w:rsid w:val="00183CE8"/>
    <w:rsid w:val="0018556E"/>
    <w:rsid w:val="001874F8"/>
    <w:rsid w:val="00194D02"/>
    <w:rsid w:val="001977BE"/>
    <w:rsid w:val="001B7FAA"/>
    <w:rsid w:val="001B7FC9"/>
    <w:rsid w:val="001C23C9"/>
    <w:rsid w:val="001E2C70"/>
    <w:rsid w:val="0021114E"/>
    <w:rsid w:val="002268EE"/>
    <w:rsid w:val="002366B0"/>
    <w:rsid w:val="002504BF"/>
    <w:rsid w:val="00254154"/>
    <w:rsid w:val="00267CFA"/>
    <w:rsid w:val="00295EC0"/>
    <w:rsid w:val="002A4220"/>
    <w:rsid w:val="002B263F"/>
    <w:rsid w:val="002B5A7B"/>
    <w:rsid w:val="002E44A3"/>
    <w:rsid w:val="00307FAE"/>
    <w:rsid w:val="00317FB9"/>
    <w:rsid w:val="00356399"/>
    <w:rsid w:val="00370324"/>
    <w:rsid w:val="00386086"/>
    <w:rsid w:val="00395D8A"/>
    <w:rsid w:val="003B1392"/>
    <w:rsid w:val="003B3A61"/>
    <w:rsid w:val="003C301A"/>
    <w:rsid w:val="003E5759"/>
    <w:rsid w:val="003F0392"/>
    <w:rsid w:val="003F527C"/>
    <w:rsid w:val="004079D1"/>
    <w:rsid w:val="0041040D"/>
    <w:rsid w:val="00430989"/>
    <w:rsid w:val="004343F3"/>
    <w:rsid w:val="004503B3"/>
    <w:rsid w:val="00455370"/>
    <w:rsid w:val="00463B7E"/>
    <w:rsid w:val="00477AA9"/>
    <w:rsid w:val="0048777E"/>
    <w:rsid w:val="00496797"/>
    <w:rsid w:val="004A6C14"/>
    <w:rsid w:val="004C1616"/>
    <w:rsid w:val="004C63E4"/>
    <w:rsid w:val="004D7F6B"/>
    <w:rsid w:val="004E260B"/>
    <w:rsid w:val="005214B3"/>
    <w:rsid w:val="0053491D"/>
    <w:rsid w:val="0053519A"/>
    <w:rsid w:val="0055125C"/>
    <w:rsid w:val="0056158B"/>
    <w:rsid w:val="0056420E"/>
    <w:rsid w:val="00570DA7"/>
    <w:rsid w:val="00574D96"/>
    <w:rsid w:val="00580631"/>
    <w:rsid w:val="00584976"/>
    <w:rsid w:val="00584B81"/>
    <w:rsid w:val="0059294D"/>
    <w:rsid w:val="005A5AA7"/>
    <w:rsid w:val="005B3220"/>
    <w:rsid w:val="005C1690"/>
    <w:rsid w:val="005C623B"/>
    <w:rsid w:val="005E7ECF"/>
    <w:rsid w:val="005F1B75"/>
    <w:rsid w:val="00623848"/>
    <w:rsid w:val="00631A7E"/>
    <w:rsid w:val="00633929"/>
    <w:rsid w:val="0063588A"/>
    <w:rsid w:val="006360AD"/>
    <w:rsid w:val="00636982"/>
    <w:rsid w:val="00636B75"/>
    <w:rsid w:val="0066409A"/>
    <w:rsid w:val="006B7DC0"/>
    <w:rsid w:val="006E02EF"/>
    <w:rsid w:val="00705B4E"/>
    <w:rsid w:val="00707698"/>
    <w:rsid w:val="0071158D"/>
    <w:rsid w:val="007124C5"/>
    <w:rsid w:val="00715BF7"/>
    <w:rsid w:val="00723B32"/>
    <w:rsid w:val="00787A04"/>
    <w:rsid w:val="00794D99"/>
    <w:rsid w:val="007C252F"/>
    <w:rsid w:val="007E5748"/>
    <w:rsid w:val="007F0AFB"/>
    <w:rsid w:val="007F4556"/>
    <w:rsid w:val="007F5CF1"/>
    <w:rsid w:val="0080736A"/>
    <w:rsid w:val="00810BCD"/>
    <w:rsid w:val="00835566"/>
    <w:rsid w:val="00840AFB"/>
    <w:rsid w:val="00850D36"/>
    <w:rsid w:val="00871784"/>
    <w:rsid w:val="00881496"/>
    <w:rsid w:val="008A035F"/>
    <w:rsid w:val="008B2628"/>
    <w:rsid w:val="008C4F7D"/>
    <w:rsid w:val="008D35B3"/>
    <w:rsid w:val="00903606"/>
    <w:rsid w:val="00906C87"/>
    <w:rsid w:val="00921080"/>
    <w:rsid w:val="00921164"/>
    <w:rsid w:val="00936D5A"/>
    <w:rsid w:val="009408EB"/>
    <w:rsid w:val="00952DCD"/>
    <w:rsid w:val="00980BB6"/>
    <w:rsid w:val="009A0397"/>
    <w:rsid w:val="009B25D7"/>
    <w:rsid w:val="009B3CFD"/>
    <w:rsid w:val="009C29C8"/>
    <w:rsid w:val="00A27987"/>
    <w:rsid w:val="00A33570"/>
    <w:rsid w:val="00A47CF7"/>
    <w:rsid w:val="00A50FCC"/>
    <w:rsid w:val="00A722D4"/>
    <w:rsid w:val="00A748C4"/>
    <w:rsid w:val="00A817CA"/>
    <w:rsid w:val="00AE32CB"/>
    <w:rsid w:val="00AE405E"/>
    <w:rsid w:val="00B009E0"/>
    <w:rsid w:val="00B016E5"/>
    <w:rsid w:val="00B01CBF"/>
    <w:rsid w:val="00B13199"/>
    <w:rsid w:val="00B255ED"/>
    <w:rsid w:val="00B26B07"/>
    <w:rsid w:val="00B34858"/>
    <w:rsid w:val="00B4671D"/>
    <w:rsid w:val="00B532B4"/>
    <w:rsid w:val="00BC14BB"/>
    <w:rsid w:val="00BC3196"/>
    <w:rsid w:val="00BE1173"/>
    <w:rsid w:val="00BE247D"/>
    <w:rsid w:val="00BE72BC"/>
    <w:rsid w:val="00BF59CB"/>
    <w:rsid w:val="00C0085D"/>
    <w:rsid w:val="00C011E4"/>
    <w:rsid w:val="00C12ACC"/>
    <w:rsid w:val="00C447FE"/>
    <w:rsid w:val="00C6281B"/>
    <w:rsid w:val="00C80DE7"/>
    <w:rsid w:val="00C87E47"/>
    <w:rsid w:val="00CC71C1"/>
    <w:rsid w:val="00CE5451"/>
    <w:rsid w:val="00D221C3"/>
    <w:rsid w:val="00D24662"/>
    <w:rsid w:val="00D40E8D"/>
    <w:rsid w:val="00D457C2"/>
    <w:rsid w:val="00D461F3"/>
    <w:rsid w:val="00D7013D"/>
    <w:rsid w:val="00D71B82"/>
    <w:rsid w:val="00D73BFE"/>
    <w:rsid w:val="00D90A78"/>
    <w:rsid w:val="00D93E80"/>
    <w:rsid w:val="00DA15F9"/>
    <w:rsid w:val="00DB1DB3"/>
    <w:rsid w:val="00DC16D8"/>
    <w:rsid w:val="00DD6685"/>
    <w:rsid w:val="00DE2402"/>
    <w:rsid w:val="00DE4EBE"/>
    <w:rsid w:val="00E063DF"/>
    <w:rsid w:val="00E31C75"/>
    <w:rsid w:val="00E52C95"/>
    <w:rsid w:val="00E67A57"/>
    <w:rsid w:val="00E738CB"/>
    <w:rsid w:val="00E91168"/>
    <w:rsid w:val="00EB6CE8"/>
    <w:rsid w:val="00EE6084"/>
    <w:rsid w:val="00EF2002"/>
    <w:rsid w:val="00EF28DE"/>
    <w:rsid w:val="00F1427F"/>
    <w:rsid w:val="00F2036A"/>
    <w:rsid w:val="00F3029E"/>
    <w:rsid w:val="00F43C58"/>
    <w:rsid w:val="00F4458D"/>
    <w:rsid w:val="00F47630"/>
    <w:rsid w:val="00F555F7"/>
    <w:rsid w:val="00F57A2C"/>
    <w:rsid w:val="00F7797A"/>
    <w:rsid w:val="00F84C89"/>
    <w:rsid w:val="00FA27AC"/>
    <w:rsid w:val="00FA3A7D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48</TotalTime>
  <Pages>2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Simulatore Treni VR</Company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gdh523@cpt.local</cp:lastModifiedBy>
  <cp:revision>14</cp:revision>
  <cp:lastPrinted>2017-03-29T10:57:00Z</cp:lastPrinted>
  <dcterms:created xsi:type="dcterms:W3CDTF">2026-05-29T11:48:00Z</dcterms:created>
  <dcterms:modified xsi:type="dcterms:W3CDTF">2026-06-03T11:40:00Z</dcterms:modified>
</cp:coreProperties>
</file>