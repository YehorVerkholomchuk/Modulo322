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E6257A9" w:rsidR="005D6E86" w:rsidRPr="001D1B3C" w:rsidRDefault="00725DD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4719F"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34212B48" w:rsidR="007153E5" w:rsidRPr="007153E5" w:rsidRDefault="003B512A" w:rsidP="007153E5">
            <w:r w:rsidRPr="003B512A">
              <w:t>AuthPage.xaml.cs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512A" w:rsidRPr="003B512A" w14:paraId="157E02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52F8D" w14:textId="77777777" w:rsidR="003B512A" w:rsidRPr="003B512A" w:rsidRDefault="003B512A" w:rsidP="003B512A">
                  <w:pPr>
                    <w:spacing w:after="0" w:line="240" w:lineRule="auto"/>
                  </w:pPr>
                </w:p>
              </w:tc>
            </w:tr>
          </w:tbl>
          <w:p w14:paraId="1E4200C2" w14:textId="77777777" w:rsidR="003B512A" w:rsidRPr="003B512A" w:rsidRDefault="003B512A" w:rsidP="003B512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0"/>
            </w:tblGrid>
            <w:tr w:rsidR="003B512A" w:rsidRPr="001D3F96" w14:paraId="286553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B86A7" w14:textId="1213B31B" w:rsidR="00637BEE" w:rsidRPr="00637BEE" w:rsidRDefault="00637BEE" w:rsidP="00637BEE">
                  <w:pPr>
                    <w:spacing w:after="0" w:line="240" w:lineRule="auto"/>
                    <w:rPr>
                      <w:lang w:val="en-US"/>
                    </w:rPr>
                  </w:pPr>
                  <w:r w:rsidRPr="00637BEE">
                    <w:rPr>
                      <w:lang w:val="en-US"/>
                    </w:rPr>
                    <w:t>AuthPage()</w:t>
                  </w:r>
                  <w:r>
                    <w:rPr>
                      <w:lang w:val="en-US"/>
                    </w:rPr>
                    <w:t>,</w:t>
                  </w:r>
                </w:p>
                <w:p w14:paraId="0ECAD87A" w14:textId="475FB539" w:rsidR="003B512A" w:rsidRDefault="003B512A" w:rsidP="003B512A">
                  <w:pPr>
                    <w:spacing w:after="0" w:line="240" w:lineRule="auto"/>
                    <w:rPr>
                      <w:lang w:val="en-US"/>
                    </w:rPr>
                  </w:pPr>
                  <w:r w:rsidRPr="003B512A">
                    <w:rPr>
                      <w:lang w:val="en-US"/>
                    </w:rPr>
                    <w:t>OnLoginAttemptClick(object sender, EventArgs e)</w:t>
                  </w:r>
                  <w:r w:rsidR="00256316">
                    <w:rPr>
                      <w:lang w:val="en-US"/>
                    </w:rPr>
                    <w:t>,</w:t>
                  </w:r>
                </w:p>
                <w:p w14:paraId="6523C5BA" w14:textId="56654A62" w:rsidR="00256316" w:rsidRPr="003B512A" w:rsidRDefault="00256316" w:rsidP="003B512A">
                  <w:pPr>
                    <w:spacing w:after="0" w:line="240" w:lineRule="auto"/>
                    <w:rPr>
                      <w:lang w:val="en-US"/>
                    </w:rPr>
                  </w:pPr>
                  <w:r w:rsidRPr="00256316">
                    <w:rPr>
                      <w:lang w:val="en-US"/>
                    </w:rPr>
                    <w:t>OnRegisterAttemptClick(object sender, EventArgs e)</w:t>
                  </w:r>
                </w:p>
              </w:tc>
            </w:tr>
          </w:tbl>
          <w:p w14:paraId="50D026A7" w14:textId="0BDAE337" w:rsidR="00263EC8" w:rsidRPr="003B512A" w:rsidRDefault="00263EC8" w:rsidP="00263EC8">
            <w:pPr>
              <w:rPr>
                <w:lang w:val="en-US"/>
              </w:rPr>
            </w:pP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7BFBBC1D" w:rsidR="008B6852" w:rsidRPr="008B6852" w:rsidRDefault="001D3F96" w:rsidP="008B6852">
            <w:r>
              <w:t>30</w:t>
            </w:r>
            <w:r w:rsidR="003B512A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BD101C3" w:rsidR="000E3821" w:rsidRPr="001D1B3C" w:rsidRDefault="00692965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Molte, come caricare il profilo di un utente specifico o bloccare un utente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68AAB3C" w:rsidR="00632B06" w:rsidRPr="001D1B3C" w:rsidRDefault="006929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25BDB6E" w:rsidR="0091560D" w:rsidRPr="001D1B3C" w:rsidRDefault="00692965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Correzioni e ottimizzazioni finali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F6E71C3" w:rsidR="00872C0D" w:rsidRDefault="00725DD1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83E5F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AE3CEF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83E5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83E5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3A1BAE87" w:rsidR="00872C0D" w:rsidRDefault="00383E5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Come potrei verificare i prompt dell’utente e caricare il suo profilo</w:t>
      </w:r>
    </w:p>
    <w:p w14:paraId="5C786056" w14:textId="132506AF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0768E894" w:rsidR="00A46F22" w:rsidRDefault="00383E5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Esempio e spiegazione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8A878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83E5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83E5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83A5096" w:rsidR="00C14EAB" w:rsidRPr="001D1B3C" w:rsidRDefault="00383E5F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AC5D4" w14:textId="77777777" w:rsidR="00F32929" w:rsidRDefault="00F32929" w:rsidP="00DC1A1A">
      <w:pPr>
        <w:spacing w:after="0" w:line="240" w:lineRule="auto"/>
      </w:pPr>
      <w:r>
        <w:separator/>
      </w:r>
    </w:p>
    <w:p w14:paraId="151412EF" w14:textId="77777777" w:rsidR="00F32929" w:rsidRDefault="00F32929"/>
    <w:p w14:paraId="3E272827" w14:textId="77777777" w:rsidR="00F32929" w:rsidRDefault="00F32929" w:rsidP="00454290"/>
  </w:endnote>
  <w:endnote w:type="continuationSeparator" w:id="0">
    <w:p w14:paraId="4165549C" w14:textId="77777777" w:rsidR="00F32929" w:rsidRDefault="00F32929" w:rsidP="00DC1A1A">
      <w:pPr>
        <w:spacing w:after="0" w:line="240" w:lineRule="auto"/>
      </w:pPr>
      <w:r>
        <w:continuationSeparator/>
      </w:r>
    </w:p>
    <w:p w14:paraId="676BC135" w14:textId="77777777" w:rsidR="00F32929" w:rsidRDefault="00F32929"/>
    <w:p w14:paraId="2BDFF49C" w14:textId="77777777" w:rsidR="00F32929" w:rsidRDefault="00F3292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644B8FAA" w:rsidR="007C13BA" w:rsidRPr="004C3844" w:rsidRDefault="00725DD1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54719F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0EEE7" w14:textId="77777777" w:rsidR="00F32929" w:rsidRDefault="00F32929" w:rsidP="00DC1A1A">
      <w:pPr>
        <w:spacing w:after="0" w:line="240" w:lineRule="auto"/>
      </w:pPr>
      <w:r>
        <w:separator/>
      </w:r>
    </w:p>
    <w:p w14:paraId="6E29EE0E" w14:textId="77777777" w:rsidR="00F32929" w:rsidRDefault="00F32929"/>
    <w:p w14:paraId="599E7CA1" w14:textId="77777777" w:rsidR="00F32929" w:rsidRDefault="00F32929" w:rsidP="00454290"/>
  </w:footnote>
  <w:footnote w:type="continuationSeparator" w:id="0">
    <w:p w14:paraId="5ADB70F1" w14:textId="77777777" w:rsidR="00F32929" w:rsidRDefault="00F32929" w:rsidP="00DC1A1A">
      <w:pPr>
        <w:spacing w:after="0" w:line="240" w:lineRule="auto"/>
      </w:pPr>
      <w:r>
        <w:continuationSeparator/>
      </w:r>
    </w:p>
    <w:p w14:paraId="2F88A957" w14:textId="77777777" w:rsidR="00F32929" w:rsidRDefault="00F32929"/>
    <w:p w14:paraId="28D535A4" w14:textId="77777777" w:rsidR="00F32929" w:rsidRDefault="00F3292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223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283"/>
    <w:rsid w:val="001D0668"/>
    <w:rsid w:val="001D1501"/>
    <w:rsid w:val="001D1673"/>
    <w:rsid w:val="001D1A1F"/>
    <w:rsid w:val="001D1B3C"/>
    <w:rsid w:val="001D225A"/>
    <w:rsid w:val="001D2729"/>
    <w:rsid w:val="001D3F96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6316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1318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83E5F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12A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D40D7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3F6435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19F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311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37BEE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2965"/>
    <w:rsid w:val="006934FC"/>
    <w:rsid w:val="00694440"/>
    <w:rsid w:val="00694A8B"/>
    <w:rsid w:val="00695B94"/>
    <w:rsid w:val="006A2946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4574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DD1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3D6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36B7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88F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42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101D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2929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405C"/>
    <w:rsid w:val="00F76251"/>
    <w:rsid w:val="00F77875"/>
    <w:rsid w:val="00F7797A"/>
    <w:rsid w:val="00F779A3"/>
    <w:rsid w:val="00F81888"/>
    <w:rsid w:val="00F827A3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D223D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D40D7"/>
    <w:rsid w:val="003E5759"/>
    <w:rsid w:val="003F0392"/>
    <w:rsid w:val="003F527C"/>
    <w:rsid w:val="004079D1"/>
    <w:rsid w:val="00430989"/>
    <w:rsid w:val="004343F3"/>
    <w:rsid w:val="00446726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2CD5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91E4D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836B7"/>
    <w:rsid w:val="00AA488F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542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CF1537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101D"/>
    <w:rsid w:val="00F1427F"/>
    <w:rsid w:val="00F2036A"/>
    <w:rsid w:val="00F3029E"/>
    <w:rsid w:val="00F43C58"/>
    <w:rsid w:val="00F4458D"/>
    <w:rsid w:val="00F47630"/>
    <w:rsid w:val="00F555F7"/>
    <w:rsid w:val="00F57A2C"/>
    <w:rsid w:val="00F7405C"/>
    <w:rsid w:val="00F7797A"/>
    <w:rsid w:val="00F827A3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19</cp:revision>
  <cp:lastPrinted>2017-03-29T10:57:00Z</cp:lastPrinted>
  <dcterms:created xsi:type="dcterms:W3CDTF">2026-05-29T11:48:00Z</dcterms:created>
  <dcterms:modified xsi:type="dcterms:W3CDTF">2026-06-03T12:50:00Z</dcterms:modified>
</cp:coreProperties>
</file>