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09743927" w:rsidR="005D6E86" w:rsidRPr="001D1B3C" w:rsidRDefault="0083162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22.05.26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5D2786B9" w:rsidR="005D6E86" w:rsidRPr="001D1B3C" w:rsidRDefault="007153E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506846AA" w:rsidR="005D6E86" w:rsidRPr="001D1B3C" w:rsidRDefault="007153E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42871F4D" w14:textId="77777777" w:rsidR="000D6B81" w:rsidRDefault="00263EC8" w:rsidP="00263EC8">
            <w:pPr>
              <w:pStyle w:val="Titolo1"/>
            </w:pPr>
            <w:r>
              <w:t xml:space="preserve">File di lavoro: </w:t>
            </w:r>
          </w:p>
          <w:p w14:paraId="42553B27" w14:textId="5ACB0EA6" w:rsidR="00FC4388" w:rsidRPr="007153E5" w:rsidRDefault="00FC4388" w:rsidP="007153E5">
            <w:r>
              <w:t>StatsPage.xaml.cs</w:t>
            </w:r>
          </w:p>
          <w:p w14:paraId="1C4B376D" w14:textId="77777777" w:rsidR="00263EC8" w:rsidRDefault="00263EC8" w:rsidP="00263EC8">
            <w:pPr>
              <w:pStyle w:val="Titolo1"/>
            </w:pPr>
            <w:r>
              <w:t>Lavoro principale:</w:t>
            </w:r>
          </w:p>
          <w:p w14:paraId="20FFCFDA" w14:textId="112333EA" w:rsidR="00FE14F8" w:rsidRPr="00FE14F8" w:rsidRDefault="00FE14F8" w:rsidP="00FE14F8">
            <w:r>
              <w:t>OnAppearing(),</w:t>
            </w:r>
          </w:p>
          <w:p w14:paraId="2E6D17EC" w14:textId="77777777" w:rsidR="00FC4388" w:rsidRDefault="00FC4388" w:rsidP="00263EC8">
            <w:r w:rsidRPr="00FC4388">
              <w:t>LoadAndCalculateStatisticsAsync(),</w:t>
            </w:r>
          </w:p>
          <w:p w14:paraId="50D026A7" w14:textId="76A04E10" w:rsidR="00263EC8" w:rsidRDefault="00FC4388" w:rsidP="00263EC8">
            <w:r w:rsidRPr="00FC4388">
              <w:t>ResetUiMetrics()</w:t>
            </w:r>
            <w:r w:rsidR="00FE14F8">
              <w:t>,</w:t>
            </w:r>
          </w:p>
          <w:p w14:paraId="466E695C" w14:textId="77777777" w:rsidR="00FE14F8" w:rsidRDefault="00FE14F8" w:rsidP="00263EC8">
            <w:pPr>
              <w:rPr>
                <w:lang w:val="en-US"/>
              </w:rPr>
            </w:pPr>
            <w:r w:rsidRPr="00FE14F8">
              <w:rPr>
                <w:lang w:val="en-US"/>
              </w:rPr>
              <w:t>OnNavigateToDashboard(object sender, EventArgs e),</w:t>
            </w:r>
          </w:p>
          <w:p w14:paraId="18EAB276" w14:textId="77777777" w:rsidR="00FE14F8" w:rsidRDefault="00FE14F8" w:rsidP="00263EC8">
            <w:pPr>
              <w:rPr>
                <w:lang w:val="en-US"/>
              </w:rPr>
            </w:pPr>
            <w:r w:rsidRPr="00FE14F8">
              <w:rPr>
                <w:lang w:val="en-US"/>
              </w:rPr>
              <w:t>OnNavigateToAddMedia(object sender, EventArgs e),</w:t>
            </w:r>
          </w:p>
          <w:p w14:paraId="719EC2D6" w14:textId="77777777" w:rsidR="00FE14F8" w:rsidRDefault="00FE14F8" w:rsidP="00263EC8">
            <w:pPr>
              <w:rPr>
                <w:lang w:val="en-US"/>
              </w:rPr>
            </w:pPr>
            <w:r w:rsidRPr="00FE14F8">
              <w:rPr>
                <w:lang w:val="en-US"/>
              </w:rPr>
              <w:t>OnNavigateToProfile(object sender, EventArgs e),</w:t>
            </w:r>
          </w:p>
          <w:p w14:paraId="31C232B9" w14:textId="77777777" w:rsidR="00FE14F8" w:rsidRDefault="00FE14F8" w:rsidP="00263EC8">
            <w:pPr>
              <w:rPr>
                <w:lang w:val="en-US"/>
              </w:rPr>
            </w:pPr>
            <w:r w:rsidRPr="00FE14F8">
              <w:rPr>
                <w:lang w:val="en-US"/>
              </w:rPr>
              <w:t>OnNavigateToSettings(object sender, EventArgs e),</w:t>
            </w:r>
          </w:p>
          <w:p w14:paraId="698FE7F0" w14:textId="53E2757E" w:rsidR="00FE14F8" w:rsidRPr="00FE14F8" w:rsidRDefault="00FE14F8" w:rsidP="00263EC8">
            <w:pPr>
              <w:rPr>
                <w:lang w:val="en-US"/>
              </w:rPr>
            </w:pPr>
            <w:r w:rsidRPr="00FE14F8">
              <w:rPr>
                <w:lang w:val="en-US"/>
              </w:rPr>
              <w:t>OnNavigateToAbout(object sender, EventArgs e)</w:t>
            </w:r>
          </w:p>
          <w:p w14:paraId="4F12A623" w14:textId="77777777" w:rsidR="008B6852" w:rsidRDefault="008B6852" w:rsidP="008B6852">
            <w:pPr>
              <w:pStyle w:val="Titolo1"/>
            </w:pPr>
            <w:r>
              <w:t>Tempo approssimativo:</w:t>
            </w:r>
          </w:p>
          <w:p w14:paraId="3BEA7394" w14:textId="77777777" w:rsidR="008B6852" w:rsidRDefault="00FC4388" w:rsidP="008B6852">
            <w:r>
              <w:t>4</w:t>
            </w:r>
            <w:r w:rsidR="00FE14F8">
              <w:t>5</w:t>
            </w:r>
            <w:r w:rsidR="00270E4D">
              <w:t xml:space="preserve"> minuti</w:t>
            </w:r>
          </w:p>
          <w:p w14:paraId="3BDFF3E9" w14:textId="129EF16B" w:rsidR="00FE14F8" w:rsidRPr="008B6852" w:rsidRDefault="00FE14F8" w:rsidP="008B6852"/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47AE79A8" w:rsidR="000E3821" w:rsidRPr="001D1B3C" w:rsidRDefault="00DD45FA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Difficoltà con aggiornamento delle statistiche e calcoli precisi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1BE21696" w:rsidR="00632B06" w:rsidRPr="001D1B3C" w:rsidRDefault="00DD45FA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Come previsto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319E17C2" w:rsidR="0091560D" w:rsidRPr="001D1B3C" w:rsidRDefault="00E20EE3" w:rsidP="00AB23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Documentazione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66FA8564" w:rsidR="00872C0D" w:rsidRDefault="00E20EE3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E6107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63EC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D45FA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C1270B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EndPr/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0354ABCA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D45FA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D45FA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D45FA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D45FA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089D408" w:rsidR="00872C0D" w:rsidRDefault="00DD45FA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Non capisco come realizzare le statistiche in tempo reale</w:t>
      </w:r>
    </w:p>
    <w:p w14:paraId="5C786056" w14:textId="77777777" w:rsidR="00A46F22" w:rsidRPr="00872C0D" w:rsidRDefault="00A46F22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bookmarkEnd w:id="3"/>
    <w:p w14:paraId="21F434D3" w14:textId="54783A42" w:rsidR="00A46F22" w:rsidRDefault="00DD45FA" w:rsidP="00DD45FA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Spiegazione + soluzione</w:t>
      </w:r>
    </w:p>
    <w:p w14:paraId="278FB86E" w14:textId="77777777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4C3F7F4A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D45FA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D45FA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462B3896" w:rsidR="00C14EAB" w:rsidRPr="001D1B3C" w:rsidRDefault="00DD45FA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DOC MAUI + pianto</w:t>
      </w: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25A0C5" w14:textId="77777777" w:rsidR="009E6822" w:rsidRDefault="009E6822" w:rsidP="00DC1A1A">
      <w:pPr>
        <w:spacing w:after="0" w:line="240" w:lineRule="auto"/>
      </w:pPr>
      <w:r>
        <w:separator/>
      </w:r>
    </w:p>
    <w:p w14:paraId="5D9571D8" w14:textId="77777777" w:rsidR="009E6822" w:rsidRDefault="009E6822"/>
    <w:p w14:paraId="493D41DC" w14:textId="77777777" w:rsidR="009E6822" w:rsidRDefault="009E6822" w:rsidP="00454290"/>
  </w:endnote>
  <w:endnote w:type="continuationSeparator" w:id="0">
    <w:p w14:paraId="036543EF" w14:textId="77777777" w:rsidR="009E6822" w:rsidRDefault="009E6822" w:rsidP="00DC1A1A">
      <w:pPr>
        <w:spacing w:after="0" w:line="240" w:lineRule="auto"/>
      </w:pPr>
      <w:r>
        <w:continuationSeparator/>
      </w:r>
    </w:p>
    <w:p w14:paraId="5EEBE4D0" w14:textId="77777777" w:rsidR="009E6822" w:rsidRDefault="009E6822"/>
    <w:p w14:paraId="1AB5FA39" w14:textId="77777777" w:rsidR="009E6822" w:rsidRDefault="009E6822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040897A0" w:rsidR="007C13BA" w:rsidRPr="004C3844" w:rsidRDefault="00E20EE3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Simulatore Treni VR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636FE3" w14:textId="77777777" w:rsidR="009E6822" w:rsidRDefault="009E6822" w:rsidP="00DC1A1A">
      <w:pPr>
        <w:spacing w:after="0" w:line="240" w:lineRule="auto"/>
      </w:pPr>
      <w:r>
        <w:separator/>
      </w:r>
    </w:p>
    <w:p w14:paraId="2BC81F9F" w14:textId="77777777" w:rsidR="009E6822" w:rsidRDefault="009E6822"/>
    <w:p w14:paraId="3771ED88" w14:textId="77777777" w:rsidR="009E6822" w:rsidRDefault="009E6822" w:rsidP="00454290"/>
  </w:footnote>
  <w:footnote w:type="continuationSeparator" w:id="0">
    <w:p w14:paraId="588B3245" w14:textId="77777777" w:rsidR="009E6822" w:rsidRDefault="009E6822" w:rsidP="00DC1A1A">
      <w:pPr>
        <w:spacing w:after="0" w:line="240" w:lineRule="auto"/>
      </w:pPr>
      <w:r>
        <w:continuationSeparator/>
      </w:r>
    </w:p>
    <w:p w14:paraId="6F14664B" w14:textId="77777777" w:rsidR="009E6822" w:rsidRDefault="009E6822"/>
    <w:p w14:paraId="7CA5344B" w14:textId="77777777" w:rsidR="009E6822" w:rsidRDefault="009E6822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4EB9C8EF" w:rsidR="006E6CE4" w:rsidRPr="006E6CE4" w:rsidRDefault="00DD45FA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Riccardo Grosa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36782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20E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C70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B61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EC8"/>
    <w:rsid w:val="00263FD3"/>
    <w:rsid w:val="00267B58"/>
    <w:rsid w:val="00267CFA"/>
    <w:rsid w:val="00270377"/>
    <w:rsid w:val="00270E4D"/>
    <w:rsid w:val="0027315C"/>
    <w:rsid w:val="00273BBF"/>
    <w:rsid w:val="00274418"/>
    <w:rsid w:val="002746DB"/>
    <w:rsid w:val="002810EF"/>
    <w:rsid w:val="00282AA6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33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12C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289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56F4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5F5C79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2FD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6744F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3A7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3E5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162A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6852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4EC2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13D6"/>
    <w:rsid w:val="009E5941"/>
    <w:rsid w:val="009E5A2A"/>
    <w:rsid w:val="009E5CB3"/>
    <w:rsid w:val="009E6822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47CF7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09E0"/>
    <w:rsid w:val="00B016E5"/>
    <w:rsid w:val="00B021BF"/>
    <w:rsid w:val="00B07D82"/>
    <w:rsid w:val="00B10338"/>
    <w:rsid w:val="00B12026"/>
    <w:rsid w:val="00B12D51"/>
    <w:rsid w:val="00B13199"/>
    <w:rsid w:val="00B138A7"/>
    <w:rsid w:val="00B165ED"/>
    <w:rsid w:val="00B16E6E"/>
    <w:rsid w:val="00B20119"/>
    <w:rsid w:val="00B21574"/>
    <w:rsid w:val="00B22351"/>
    <w:rsid w:val="00B24A43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423"/>
    <w:rsid w:val="00BE5606"/>
    <w:rsid w:val="00BE578A"/>
    <w:rsid w:val="00BE6107"/>
    <w:rsid w:val="00BE6475"/>
    <w:rsid w:val="00BF1F00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1227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5FA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04F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0EE3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116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2A61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CA1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7A"/>
    <w:rsid w:val="00F779A3"/>
    <w:rsid w:val="00F81888"/>
    <w:rsid w:val="00F835EA"/>
    <w:rsid w:val="00F85B9C"/>
    <w:rsid w:val="00F92160"/>
    <w:rsid w:val="00F94FCA"/>
    <w:rsid w:val="00F95575"/>
    <w:rsid w:val="00F955C7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388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14F8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1">
    <w:name w:val="heading 1"/>
    <w:basedOn w:val="Normale"/>
    <w:next w:val="Normale"/>
    <w:link w:val="Titolo1Carattere"/>
    <w:uiPriority w:val="9"/>
    <w:qFormat/>
    <w:rsid w:val="00263E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63E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1E2C70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A6233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12C1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1690"/>
    <w:rsid w:val="005C623B"/>
    <w:rsid w:val="005E7ECF"/>
    <w:rsid w:val="005F1B75"/>
    <w:rsid w:val="00623848"/>
    <w:rsid w:val="006252FD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6F3A7D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9E13D6"/>
    <w:rsid w:val="00A27987"/>
    <w:rsid w:val="00A33570"/>
    <w:rsid w:val="00A47CF7"/>
    <w:rsid w:val="00A50FCC"/>
    <w:rsid w:val="00A722D4"/>
    <w:rsid w:val="00A817CA"/>
    <w:rsid w:val="00AE32CB"/>
    <w:rsid w:val="00AE405E"/>
    <w:rsid w:val="00B009E0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3196"/>
    <w:rsid w:val="00BE1173"/>
    <w:rsid w:val="00BE247D"/>
    <w:rsid w:val="00BE5423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94EE1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DF12D3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7797A"/>
    <w:rsid w:val="00F84C89"/>
    <w:rsid w:val="00FA27AC"/>
    <w:rsid w:val="00FA3A7D"/>
    <w:rsid w:val="00FF083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48</TotalTime>
  <Pages>2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Simulatore Treni VR</Company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gdh523@cpt.local</cp:lastModifiedBy>
  <cp:revision>17</cp:revision>
  <cp:lastPrinted>2017-03-29T10:57:00Z</cp:lastPrinted>
  <dcterms:created xsi:type="dcterms:W3CDTF">2026-05-29T11:48:00Z</dcterms:created>
  <dcterms:modified xsi:type="dcterms:W3CDTF">2026-06-03T12:42:00Z</dcterms:modified>
</cp:coreProperties>
</file>