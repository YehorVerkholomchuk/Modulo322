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AD79B48" w:rsidR="005D6E86" w:rsidRPr="008840B8" w:rsidRDefault="000473F0" w:rsidP="00632B06">
            <w:pPr>
              <w:rPr>
                <w:rFonts w:ascii="Arial" w:hAnsi="Arial" w:cs="Arial"/>
                <w:lang w:val="fr-CH"/>
              </w:rPr>
            </w:pPr>
            <w:r>
              <w:rPr>
                <w:rFonts w:ascii="Arial" w:hAnsi="Arial" w:cs="Arial"/>
              </w:rPr>
              <w:t>2</w:t>
            </w:r>
            <w:r w:rsidR="007075AA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6FA885E9" w:rsidR="007153E5" w:rsidRPr="007153E5" w:rsidRDefault="003E2512" w:rsidP="007153E5">
            <w:r>
              <w:t>Models/Profile.cs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50D026A7" w14:textId="438C191D" w:rsidR="00263EC8" w:rsidRDefault="003E2512" w:rsidP="00263EC8">
            <w:r w:rsidRPr="003E2512">
              <w:t xml:space="preserve">Username, </w:t>
            </w:r>
            <w:r w:rsidR="006C6DD7">
              <w:br/>
            </w:r>
            <w:r w:rsidRPr="003E2512">
              <w:t xml:space="preserve">Location, </w:t>
            </w:r>
            <w:r w:rsidR="006C6DD7">
              <w:br/>
            </w:r>
            <w:r w:rsidRPr="003E2512">
              <w:t>CreationDate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2D2B0494" w:rsidR="008B6852" w:rsidRPr="008B6852" w:rsidRDefault="003E2512" w:rsidP="008B6852">
            <w:r>
              <w:t>8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B418530" w:rsidR="000E3821" w:rsidRPr="001D1B3C" w:rsidRDefault="008840B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F167FF8" w:rsidR="00632B06" w:rsidRPr="001D1B3C" w:rsidRDefault="008840B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44D79B2" w:rsidR="008840B8" w:rsidRPr="001D1B3C" w:rsidRDefault="008840B8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ModelsApp/Settings.cs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1B3C817" w:rsidR="00872C0D" w:rsidRDefault="007075AA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840B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7B9151C7" w:rsidR="00A46F22" w:rsidRDefault="008840B8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t>X</w:t>
      </w:r>
    </w:p>
    <w:p w14:paraId="0EC8DF07" w14:textId="77777777" w:rsidR="008840B8" w:rsidRPr="00872C0D" w:rsidRDefault="008840B8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7DBDF5F2" w14:textId="03EE85C8" w:rsidR="008840B8" w:rsidRDefault="008840B8" w:rsidP="008840B8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708F0047" w:rsidR="00C14EAB" w:rsidRPr="001D1B3C" w:rsidRDefault="008840B8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C566C" w14:textId="77777777" w:rsidR="00DD08FC" w:rsidRDefault="00DD08FC" w:rsidP="00DC1A1A">
      <w:pPr>
        <w:spacing w:after="0" w:line="240" w:lineRule="auto"/>
      </w:pPr>
      <w:r>
        <w:separator/>
      </w:r>
    </w:p>
    <w:p w14:paraId="31BC2296" w14:textId="77777777" w:rsidR="00DD08FC" w:rsidRDefault="00DD08FC"/>
    <w:p w14:paraId="1987948F" w14:textId="77777777" w:rsidR="00DD08FC" w:rsidRDefault="00DD08FC" w:rsidP="00454290"/>
  </w:endnote>
  <w:endnote w:type="continuationSeparator" w:id="0">
    <w:p w14:paraId="18DDE43A" w14:textId="77777777" w:rsidR="00DD08FC" w:rsidRDefault="00DD08FC" w:rsidP="00DC1A1A">
      <w:pPr>
        <w:spacing w:after="0" w:line="240" w:lineRule="auto"/>
      </w:pPr>
      <w:r>
        <w:continuationSeparator/>
      </w:r>
    </w:p>
    <w:p w14:paraId="13894583" w14:textId="77777777" w:rsidR="00DD08FC" w:rsidRDefault="00DD08FC"/>
    <w:p w14:paraId="143C79AA" w14:textId="77777777" w:rsidR="00DD08FC" w:rsidRDefault="00DD08F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7075AA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3FA2D" w14:textId="77777777" w:rsidR="00DD08FC" w:rsidRDefault="00DD08FC" w:rsidP="00DC1A1A">
      <w:pPr>
        <w:spacing w:after="0" w:line="240" w:lineRule="auto"/>
      </w:pPr>
      <w:r>
        <w:separator/>
      </w:r>
    </w:p>
    <w:p w14:paraId="1D316445" w14:textId="77777777" w:rsidR="00DD08FC" w:rsidRDefault="00DD08FC"/>
    <w:p w14:paraId="0AE06F54" w14:textId="77777777" w:rsidR="00DD08FC" w:rsidRDefault="00DD08FC" w:rsidP="00454290"/>
  </w:footnote>
  <w:footnote w:type="continuationSeparator" w:id="0">
    <w:p w14:paraId="441D0E85" w14:textId="77777777" w:rsidR="00DD08FC" w:rsidRDefault="00DD08FC" w:rsidP="00DC1A1A">
      <w:pPr>
        <w:spacing w:after="0" w:line="240" w:lineRule="auto"/>
      </w:pPr>
      <w:r>
        <w:continuationSeparator/>
      </w:r>
    </w:p>
    <w:p w14:paraId="29C2D9BD" w14:textId="77777777" w:rsidR="00DD08FC" w:rsidRDefault="00DD08FC"/>
    <w:p w14:paraId="3327DDD6" w14:textId="77777777" w:rsidR="00DD08FC" w:rsidRDefault="00DD08F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3F0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2512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6DD7"/>
    <w:rsid w:val="006C73DC"/>
    <w:rsid w:val="006E26E1"/>
    <w:rsid w:val="006E406A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3A3"/>
    <w:rsid w:val="006F6B84"/>
    <w:rsid w:val="00700D4A"/>
    <w:rsid w:val="007010D9"/>
    <w:rsid w:val="007012C3"/>
    <w:rsid w:val="007019D6"/>
    <w:rsid w:val="00701FB8"/>
    <w:rsid w:val="0070241C"/>
    <w:rsid w:val="00703073"/>
    <w:rsid w:val="0070519B"/>
    <w:rsid w:val="00705B4E"/>
    <w:rsid w:val="007075AA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40B8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463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60AA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08FC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E406A"/>
    <w:rsid w:val="006F63A3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3EAA"/>
    <w:rsid w:val="00A47CF7"/>
    <w:rsid w:val="00A50FCC"/>
    <w:rsid w:val="00A722D4"/>
    <w:rsid w:val="00A817CA"/>
    <w:rsid w:val="00AA60A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68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15</cp:revision>
  <cp:lastPrinted>2017-03-29T10:57:00Z</cp:lastPrinted>
  <dcterms:created xsi:type="dcterms:W3CDTF">2026-05-29T11:48:00Z</dcterms:created>
  <dcterms:modified xsi:type="dcterms:W3CDTF">2026-06-03T12:48:00Z</dcterms:modified>
</cp:coreProperties>
</file>