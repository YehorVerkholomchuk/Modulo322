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9DCAA41" w:rsidR="005D6E86" w:rsidRPr="001D1B3C" w:rsidRDefault="00E32F9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="009A43F6">
              <w:rPr>
                <w:rFonts w:ascii="Arial" w:hAnsi="Arial" w:cs="Arial"/>
              </w:rPr>
              <w:t>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3D662786" w:rsidR="005D6E86" w:rsidRPr="001D1B3C" w:rsidRDefault="00E32F9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17C6CC9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615B6988" w:rsidR="007153E5" w:rsidRPr="007153E5" w:rsidRDefault="00E13947" w:rsidP="007153E5">
            <w:r>
              <w:t>ProfilePage.xaml</w:t>
            </w:r>
          </w:p>
          <w:p w14:paraId="1F48D826" w14:textId="4898DF9A" w:rsidR="007A180D" w:rsidRPr="007A180D" w:rsidRDefault="00263EC8" w:rsidP="007A180D">
            <w:pPr>
              <w:pStyle w:val="Titolo1"/>
            </w:pPr>
            <w:r w:rsidRPr="008E49D3">
              <w:t>Lavoro principale:</w:t>
            </w:r>
          </w:p>
          <w:p w14:paraId="4DC683CF" w14:textId="77777777" w:rsidR="007A180D" w:rsidRPr="007A180D" w:rsidRDefault="007A180D" w:rsidP="007A180D">
            <w:pPr>
              <w:rPr>
                <w:lang w:val="en-US"/>
              </w:rPr>
            </w:pPr>
            <w:r w:rsidRPr="007A180D">
              <w:rPr>
                <w:lang w:val="en-US"/>
              </w:rPr>
              <w:t>EntryMovies,</w:t>
            </w:r>
          </w:p>
          <w:p w14:paraId="53BB82A0" w14:textId="77777777" w:rsidR="007A180D" w:rsidRPr="007A180D" w:rsidRDefault="007A180D" w:rsidP="007A180D">
            <w:pPr>
              <w:rPr>
                <w:lang w:val="en-US"/>
              </w:rPr>
            </w:pPr>
            <w:r w:rsidRPr="007A180D">
              <w:rPr>
                <w:lang w:val="en-US"/>
              </w:rPr>
              <w:t>EntryBooks,</w:t>
            </w:r>
          </w:p>
          <w:p w14:paraId="5B8F1994" w14:textId="77777777" w:rsidR="007A180D" w:rsidRPr="007A180D" w:rsidRDefault="007A180D" w:rsidP="007A180D">
            <w:pPr>
              <w:rPr>
                <w:lang w:val="en-US"/>
              </w:rPr>
            </w:pPr>
            <w:r w:rsidRPr="007A180D">
              <w:rPr>
                <w:lang w:val="en-US"/>
              </w:rPr>
              <w:t>EntryTV,</w:t>
            </w:r>
          </w:p>
          <w:p w14:paraId="1BD51A5C" w14:textId="77777777" w:rsidR="007A180D" w:rsidRPr="007A180D" w:rsidRDefault="007A180D" w:rsidP="007A180D">
            <w:pPr>
              <w:rPr>
                <w:lang w:val="en-US"/>
              </w:rPr>
            </w:pPr>
            <w:r w:rsidRPr="007A180D">
              <w:rPr>
                <w:lang w:val="en-US"/>
              </w:rPr>
              <w:t>EntryAnime,</w:t>
            </w:r>
          </w:p>
          <w:p w14:paraId="5960FBDC" w14:textId="77777777" w:rsidR="007A180D" w:rsidRPr="007A180D" w:rsidRDefault="007A180D" w:rsidP="007A180D">
            <w:pPr>
              <w:rPr>
                <w:lang w:val="en-US"/>
              </w:rPr>
            </w:pPr>
            <w:r w:rsidRPr="007A180D">
              <w:rPr>
                <w:lang w:val="en-US"/>
              </w:rPr>
              <w:t>EntryComics,</w:t>
            </w:r>
          </w:p>
          <w:p w14:paraId="0C774505" w14:textId="6926DDE8" w:rsidR="007A180D" w:rsidRPr="007A180D" w:rsidRDefault="007A180D" w:rsidP="008E49D3">
            <w:pPr>
              <w:rPr>
                <w:lang w:val="en-US"/>
              </w:rPr>
            </w:pPr>
            <w:r w:rsidRPr="007A180D">
              <w:rPr>
                <w:lang w:val="en-US"/>
              </w:rPr>
              <w:t>EditorFavorites</w:t>
            </w:r>
            <w:r>
              <w:rPr>
                <w:lang w:val="en-US"/>
              </w:rPr>
              <w:t>,</w:t>
            </w:r>
          </w:p>
          <w:p w14:paraId="4793D483" w14:textId="2BC700D2" w:rsidR="008E49D3" w:rsidRDefault="008E49D3" w:rsidP="008E49D3">
            <w:r w:rsidRPr="008E49D3">
              <w:t>Save Profile Button,</w:t>
            </w:r>
          </w:p>
          <w:p w14:paraId="3568B330" w14:textId="77777777" w:rsidR="008E49D3" w:rsidRDefault="008E49D3" w:rsidP="008E49D3">
            <w:r w:rsidRPr="008E49D3">
              <w:t>Logout Button,</w:t>
            </w:r>
          </w:p>
          <w:p w14:paraId="50D026A7" w14:textId="4903E4AE" w:rsidR="00263EC8" w:rsidRPr="008E49D3" w:rsidRDefault="008E49D3" w:rsidP="008E49D3">
            <w:r w:rsidRPr="008E49D3">
              <w:t>Delete Profile Button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72F39254" w14:textId="77777777" w:rsidR="008B6852" w:rsidRDefault="007A180D" w:rsidP="008B6852">
            <w:r>
              <w:t>25</w:t>
            </w:r>
            <w:r w:rsidR="00270E4D">
              <w:t xml:space="preserve"> minuti</w:t>
            </w:r>
          </w:p>
          <w:p w14:paraId="3BDFF3E9" w14:textId="37A6B85C" w:rsidR="007A180D" w:rsidRPr="008B6852" w:rsidRDefault="00DE763C" w:rsidP="008B6852">
            <w:r>
              <w:t xml:space="preserve">  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C118A23" w:rsidR="000E3821" w:rsidRPr="001D1B3C" w:rsidRDefault="00E32F9A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pulsanti Logout e delete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01DA024C" w:rsidR="00632B06" w:rsidRPr="001D1B3C" w:rsidRDefault="00E32F9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B948AA0" w:rsidR="0091560D" w:rsidRPr="001D1B3C" w:rsidRDefault="00E32F9A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con </w:t>
            </w:r>
            <w:r w:rsidRPr="00E32F9A">
              <w:rPr>
                <w:rFonts w:ascii="Arial" w:hAnsi="Arial" w:cs="Arial"/>
              </w:rPr>
              <w:t>ProfilePage.xaml.cs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B7B6F31" w:rsidR="00872C0D" w:rsidRDefault="008F7832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32F9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14E00A8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32F9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32F9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211702D3" w:rsidR="00872C0D" w:rsidRDefault="00E32F9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faccio a eliminare tutti i dati dell’untente da un txt dove sono salvati con maui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604339A3" w:rsidR="00A46F22" w:rsidRDefault="00E32F9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 + esempio da adattare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3D4E134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32F9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1F0BA8EB" w:rsidR="00C14EAB" w:rsidRPr="001D1B3C" w:rsidRDefault="00E32F9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 MAUI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4D84A" w14:textId="77777777" w:rsidR="00841C49" w:rsidRDefault="00841C49" w:rsidP="00DC1A1A">
      <w:pPr>
        <w:spacing w:after="0" w:line="240" w:lineRule="auto"/>
      </w:pPr>
      <w:r>
        <w:separator/>
      </w:r>
    </w:p>
    <w:p w14:paraId="7A1A4B0C" w14:textId="77777777" w:rsidR="00841C49" w:rsidRDefault="00841C49"/>
    <w:p w14:paraId="5DBE0617" w14:textId="77777777" w:rsidR="00841C49" w:rsidRDefault="00841C49" w:rsidP="00454290"/>
  </w:endnote>
  <w:endnote w:type="continuationSeparator" w:id="0">
    <w:p w14:paraId="3CF67EA9" w14:textId="77777777" w:rsidR="00841C49" w:rsidRDefault="00841C49" w:rsidP="00DC1A1A">
      <w:pPr>
        <w:spacing w:after="0" w:line="240" w:lineRule="auto"/>
      </w:pPr>
      <w:r>
        <w:continuationSeparator/>
      </w:r>
    </w:p>
    <w:p w14:paraId="5765EA64" w14:textId="77777777" w:rsidR="00841C49" w:rsidRDefault="00841C49"/>
    <w:p w14:paraId="7BDDE5BA" w14:textId="77777777" w:rsidR="00841C49" w:rsidRDefault="00841C4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8F7832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FBF8A" w14:textId="77777777" w:rsidR="00841C49" w:rsidRDefault="00841C49" w:rsidP="00DC1A1A">
      <w:pPr>
        <w:spacing w:after="0" w:line="240" w:lineRule="auto"/>
      </w:pPr>
      <w:r>
        <w:separator/>
      </w:r>
    </w:p>
    <w:p w14:paraId="4553ED38" w14:textId="77777777" w:rsidR="00841C49" w:rsidRDefault="00841C49"/>
    <w:p w14:paraId="3FC06040" w14:textId="77777777" w:rsidR="00841C49" w:rsidRDefault="00841C49" w:rsidP="00454290"/>
  </w:footnote>
  <w:footnote w:type="continuationSeparator" w:id="0">
    <w:p w14:paraId="7A8FC08B" w14:textId="77777777" w:rsidR="00841C49" w:rsidRDefault="00841C49" w:rsidP="00DC1A1A">
      <w:pPr>
        <w:spacing w:after="0" w:line="240" w:lineRule="auto"/>
      </w:pPr>
      <w:r>
        <w:continuationSeparator/>
      </w:r>
    </w:p>
    <w:p w14:paraId="77DA900D" w14:textId="77777777" w:rsidR="00841C49" w:rsidRDefault="00841C49"/>
    <w:p w14:paraId="16D530CC" w14:textId="77777777" w:rsidR="00841C49" w:rsidRDefault="00841C4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2B936" w14:textId="6D4849D2" w:rsidR="005256DA" w:rsidRPr="006E6CE4" w:rsidRDefault="005256DA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3BD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4230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18B3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3325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2C70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3E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C7E68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56DA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922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180D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C49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4606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49D3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406C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3F6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21C4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1E2E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E763C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3947"/>
    <w:rsid w:val="00E1773D"/>
    <w:rsid w:val="00E27372"/>
    <w:rsid w:val="00E2787F"/>
    <w:rsid w:val="00E2798A"/>
    <w:rsid w:val="00E305AA"/>
    <w:rsid w:val="00E31C75"/>
    <w:rsid w:val="00E32F9A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3FED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43BD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2F3325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C7E68"/>
    <w:rsid w:val="004D7F6B"/>
    <w:rsid w:val="004E260B"/>
    <w:rsid w:val="004F526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74606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521C4"/>
    <w:rsid w:val="00A722D4"/>
    <w:rsid w:val="00A817CA"/>
    <w:rsid w:val="00A81E2E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C39C1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8357B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656E0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51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22</cp:revision>
  <cp:lastPrinted>2017-03-29T10:57:00Z</cp:lastPrinted>
  <dcterms:created xsi:type="dcterms:W3CDTF">2026-05-29T11:48:00Z</dcterms:created>
  <dcterms:modified xsi:type="dcterms:W3CDTF">2026-06-03T11:02:00Z</dcterms:modified>
</cp:coreProperties>
</file>