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ADC4FF2" w:rsidR="005D6E86" w:rsidRPr="001D1B3C" w:rsidRDefault="004A39C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0F3C4C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6F73F2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44A67D1A" w:rsidR="007153E5" w:rsidRPr="007153E5" w:rsidRDefault="006F73F2" w:rsidP="007153E5">
            <w:r>
              <w:t>SettingsPage.xaml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6A0513CE" w14:textId="77777777" w:rsidR="006F73F2" w:rsidRDefault="006F73F2" w:rsidP="00263EC8">
            <w:pPr>
              <w:rPr>
                <w:lang w:val="en-US"/>
              </w:rPr>
            </w:pPr>
            <w:r w:rsidRPr="006F73F2">
              <w:rPr>
                <w:lang w:val="en-US"/>
              </w:rPr>
              <w:t>PickerTheme,</w:t>
            </w:r>
          </w:p>
          <w:p w14:paraId="52DBFCCB" w14:textId="62E0ED86" w:rsidR="006F73F2" w:rsidRDefault="006F73F2" w:rsidP="00263EC8">
            <w:pPr>
              <w:rPr>
                <w:lang w:val="en-US"/>
              </w:rPr>
            </w:pPr>
            <w:r w:rsidRPr="006F73F2">
              <w:rPr>
                <w:lang w:val="en-US"/>
              </w:rPr>
              <w:t>PickerFont,</w:t>
            </w:r>
          </w:p>
          <w:p w14:paraId="0DE2EE19" w14:textId="64776148" w:rsidR="006F73F2" w:rsidRPr="006F73F2" w:rsidRDefault="006F73F2" w:rsidP="00263EC8">
            <w:pPr>
              <w:rPr>
                <w:lang w:val="en-US"/>
              </w:rPr>
            </w:pPr>
            <w:r w:rsidRPr="006F73F2">
              <w:rPr>
                <w:lang w:val="en-US"/>
              </w:rPr>
              <w:t>SliderFontSize,</w:t>
            </w:r>
          </w:p>
          <w:p w14:paraId="50D026A7" w14:textId="4A6132B4" w:rsidR="00263EC8" w:rsidRPr="006F73F2" w:rsidRDefault="006F73F2" w:rsidP="00263EC8">
            <w:pPr>
              <w:rPr>
                <w:lang w:val="en-US"/>
              </w:rPr>
            </w:pPr>
            <w:r w:rsidRPr="006F73F2">
              <w:rPr>
                <w:lang w:val="en-US"/>
              </w:rPr>
              <w:t>LblFontSizeDisplay</w:t>
            </w:r>
          </w:p>
          <w:p w14:paraId="4F12A623" w14:textId="77777777" w:rsidR="008B6852" w:rsidRPr="006F73F2" w:rsidRDefault="008B6852" w:rsidP="008B6852">
            <w:pPr>
              <w:pStyle w:val="Titolo1"/>
              <w:rPr>
                <w:lang w:val="en-US"/>
              </w:rPr>
            </w:pPr>
            <w:r w:rsidRPr="006F73F2">
              <w:rPr>
                <w:lang w:val="en-US"/>
              </w:rPr>
              <w:t>Tempo approssimativo:</w:t>
            </w:r>
          </w:p>
          <w:p w14:paraId="3BDFF3E9" w14:textId="7BD0BE12" w:rsidR="008B6852" w:rsidRPr="006F73F2" w:rsidRDefault="006F73F2" w:rsidP="008B6852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270E4D" w:rsidRPr="006F73F2">
              <w:rPr>
                <w:lang w:val="en-US"/>
              </w:rPr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6F73F2" w:rsidRDefault="004B7227" w:rsidP="00AB580C">
      <w:pPr>
        <w:rPr>
          <w:rFonts w:ascii="Arial" w:hAnsi="Arial" w:cs="Arial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21071FC" w:rsidR="000E3821" w:rsidRPr="001D1B3C" w:rsidRDefault="004A39CC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52C7872" w:rsidR="00632B06" w:rsidRPr="001D1B3C" w:rsidRDefault="004A39C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E0410C3" w:rsidR="0091560D" w:rsidRPr="001D1B3C" w:rsidRDefault="0047629A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SettingsPage.xaml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3209838" w:rsidR="00872C0D" w:rsidRDefault="0047629A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A39C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119BAB1E" w14:textId="1C0057AC" w:rsidR="004A39CC" w:rsidRDefault="004A39CC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t>X</w:t>
      </w:r>
    </w:p>
    <w:p w14:paraId="53E31010" w14:textId="77777777" w:rsidR="004A39CC" w:rsidRDefault="004A39CC" w:rsidP="00872C0D">
      <w:pPr>
        <w:pStyle w:val="Nessunaspaziatura"/>
        <w:rPr>
          <w:rFonts w:ascii="Arial" w:hAnsi="Arial" w:cs="Arial"/>
        </w:rPr>
      </w:pPr>
    </w:p>
    <w:p w14:paraId="5E004E79" w14:textId="647C5A28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703837E5" w:rsidR="00A46F22" w:rsidRDefault="004A39CC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37C538B0" w:rsidR="00C14EAB" w:rsidRPr="001D1B3C" w:rsidRDefault="004A39CC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89F23" w14:textId="77777777" w:rsidR="00484F0A" w:rsidRDefault="00484F0A" w:rsidP="00DC1A1A">
      <w:pPr>
        <w:spacing w:after="0" w:line="240" w:lineRule="auto"/>
      </w:pPr>
      <w:r>
        <w:separator/>
      </w:r>
    </w:p>
    <w:p w14:paraId="73EDCDFD" w14:textId="77777777" w:rsidR="00484F0A" w:rsidRDefault="00484F0A"/>
    <w:p w14:paraId="05045FAB" w14:textId="77777777" w:rsidR="00484F0A" w:rsidRDefault="00484F0A" w:rsidP="00454290"/>
  </w:endnote>
  <w:endnote w:type="continuationSeparator" w:id="0">
    <w:p w14:paraId="3671A08B" w14:textId="77777777" w:rsidR="00484F0A" w:rsidRDefault="00484F0A" w:rsidP="00DC1A1A">
      <w:pPr>
        <w:spacing w:after="0" w:line="240" w:lineRule="auto"/>
      </w:pPr>
      <w:r>
        <w:continuationSeparator/>
      </w:r>
    </w:p>
    <w:p w14:paraId="4028D3BB" w14:textId="77777777" w:rsidR="00484F0A" w:rsidRDefault="00484F0A"/>
    <w:p w14:paraId="794F8199" w14:textId="77777777" w:rsidR="00484F0A" w:rsidRDefault="00484F0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47629A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6B0DA" w14:textId="77777777" w:rsidR="00484F0A" w:rsidRDefault="00484F0A" w:rsidP="00DC1A1A">
      <w:pPr>
        <w:spacing w:after="0" w:line="240" w:lineRule="auto"/>
      </w:pPr>
      <w:r>
        <w:separator/>
      </w:r>
    </w:p>
    <w:p w14:paraId="494B9148" w14:textId="77777777" w:rsidR="00484F0A" w:rsidRDefault="00484F0A"/>
    <w:p w14:paraId="73115B2F" w14:textId="77777777" w:rsidR="00484F0A" w:rsidRDefault="00484F0A" w:rsidP="00454290"/>
  </w:footnote>
  <w:footnote w:type="continuationSeparator" w:id="0">
    <w:p w14:paraId="75E2A95E" w14:textId="77777777" w:rsidR="00484F0A" w:rsidRDefault="00484F0A" w:rsidP="00DC1A1A">
      <w:pPr>
        <w:spacing w:after="0" w:line="240" w:lineRule="auto"/>
      </w:pPr>
      <w:r>
        <w:continuationSeparator/>
      </w:r>
    </w:p>
    <w:p w14:paraId="138863FA" w14:textId="77777777" w:rsidR="00484F0A" w:rsidRDefault="00484F0A"/>
    <w:p w14:paraId="727025CA" w14:textId="77777777" w:rsidR="00484F0A" w:rsidRDefault="00484F0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61BAD84B" w:rsidR="006E6CE4" w:rsidRPr="006E6CE4" w:rsidRDefault="004A39C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B7D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629A"/>
    <w:rsid w:val="00477157"/>
    <w:rsid w:val="00477AA9"/>
    <w:rsid w:val="00480524"/>
    <w:rsid w:val="00483A5E"/>
    <w:rsid w:val="004843DE"/>
    <w:rsid w:val="00484EBD"/>
    <w:rsid w:val="00484F0A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39CC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6F73F2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6737D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4E55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53A25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86C0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088B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6737D"/>
    <w:rsid w:val="00871784"/>
    <w:rsid w:val="00881496"/>
    <w:rsid w:val="008A035F"/>
    <w:rsid w:val="008B2628"/>
    <w:rsid w:val="008C4F7D"/>
    <w:rsid w:val="008D35B3"/>
    <w:rsid w:val="00903606"/>
    <w:rsid w:val="00906C87"/>
    <w:rsid w:val="00910827"/>
    <w:rsid w:val="00921080"/>
    <w:rsid w:val="00921164"/>
    <w:rsid w:val="00936D5A"/>
    <w:rsid w:val="009408EB"/>
    <w:rsid w:val="00952DCD"/>
    <w:rsid w:val="00953A25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088B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16</cp:revision>
  <cp:lastPrinted>2017-03-29T10:57:00Z</cp:lastPrinted>
  <dcterms:created xsi:type="dcterms:W3CDTF">2026-05-29T11:48:00Z</dcterms:created>
  <dcterms:modified xsi:type="dcterms:W3CDTF">2026-06-03T11:07:00Z</dcterms:modified>
</cp:coreProperties>
</file>