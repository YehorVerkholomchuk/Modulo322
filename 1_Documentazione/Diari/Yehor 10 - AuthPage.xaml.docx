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E88CA45" w:rsidR="005D6E86" w:rsidRPr="001D1B3C" w:rsidRDefault="00A0660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795E5C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20581C8E" w:rsidR="007153E5" w:rsidRPr="007153E5" w:rsidRDefault="001E5187" w:rsidP="007153E5">
            <w:r>
              <w:t>AuthPage.xaml</w:t>
            </w:r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774D06C2" w14:textId="77777777" w:rsidR="001E5187" w:rsidRDefault="001E5187" w:rsidP="00263EC8">
            <w:r w:rsidRPr="001E5187">
              <w:t>Login panel,</w:t>
            </w:r>
          </w:p>
          <w:p w14:paraId="0C6E59E6" w14:textId="77777777" w:rsidR="001E5187" w:rsidRDefault="001E5187" w:rsidP="00263EC8">
            <w:r w:rsidRPr="001E5187">
              <w:t>LoginUser,</w:t>
            </w:r>
          </w:p>
          <w:p w14:paraId="4D4A86C8" w14:textId="77777777" w:rsidR="001E5187" w:rsidRDefault="001E5187" w:rsidP="00263EC8">
            <w:r w:rsidRPr="001E5187">
              <w:t>LoginPass,</w:t>
            </w:r>
          </w:p>
          <w:p w14:paraId="50D026A7" w14:textId="0DB85FBB" w:rsidR="00263EC8" w:rsidRDefault="001E5187" w:rsidP="00263EC8">
            <w:r w:rsidRPr="001E5187">
              <w:t>Sign In Button</w:t>
            </w:r>
            <w:r w:rsidR="0080512F">
              <w:t>,</w:t>
            </w:r>
          </w:p>
          <w:p w14:paraId="6770B3B5" w14:textId="77777777" w:rsidR="0080512F" w:rsidRPr="00C104B4" w:rsidRDefault="0080512F" w:rsidP="0080512F">
            <w:pPr>
              <w:rPr>
                <w:lang w:val="en-US"/>
              </w:rPr>
            </w:pPr>
            <w:r w:rsidRPr="00C104B4">
              <w:rPr>
                <w:lang w:val="en-US"/>
              </w:rPr>
              <w:t>Register panel,</w:t>
            </w:r>
            <w:r>
              <w:rPr>
                <w:lang w:val="en-US"/>
              </w:rPr>
              <w:br/>
            </w:r>
            <w:r w:rsidRPr="00C104B4">
              <w:rPr>
                <w:lang w:val="en-US"/>
              </w:rPr>
              <w:t>RegisterUser,</w:t>
            </w:r>
            <w:r>
              <w:rPr>
                <w:lang w:val="en-US"/>
              </w:rPr>
              <w:br/>
            </w:r>
            <w:r w:rsidRPr="00C104B4">
              <w:rPr>
                <w:lang w:val="en-US"/>
              </w:rPr>
              <w:t>RegisterPass,</w:t>
            </w:r>
            <w:r>
              <w:rPr>
                <w:lang w:val="en-US"/>
              </w:rPr>
              <w:br/>
            </w:r>
            <w:r w:rsidRPr="00C104B4">
              <w:rPr>
                <w:lang w:val="en-US"/>
              </w:rPr>
              <w:t>Sign Up Button</w:t>
            </w:r>
          </w:p>
          <w:p w14:paraId="47497094" w14:textId="77777777" w:rsidR="0080512F" w:rsidRDefault="0080512F" w:rsidP="00263EC8"/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702C52B7" w:rsidR="008B6852" w:rsidRPr="008B6852" w:rsidRDefault="0080512F" w:rsidP="008B6852">
            <w:r>
              <w:t>40</w:t>
            </w:r>
            <w:r w:rsidR="00042B3C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4A3B81D" w:rsidR="000E3821" w:rsidRPr="001D1B3C" w:rsidRDefault="00162111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Niente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762F130" w:rsidR="00632B06" w:rsidRPr="001D1B3C" w:rsidRDefault="0016211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761EA5">
        <w:trPr>
          <w:trHeight w:val="91"/>
        </w:trPr>
        <w:tc>
          <w:tcPr>
            <w:tcW w:w="9854" w:type="dxa"/>
          </w:tcPr>
          <w:p w14:paraId="7625903A" w14:textId="5173701B" w:rsidR="00162111" w:rsidRPr="001D1B3C" w:rsidRDefault="00761EA5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AuthPage.xaml.cs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50F21042" w:rsidR="00872C0D" w:rsidRDefault="00795E5C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2111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652BCFD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211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2A2ACE4" w:rsidR="00872C0D" w:rsidRDefault="0016211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Fammi un bello stile per il formulario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59348D3A" w:rsidR="00A46F22" w:rsidRDefault="0016211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codice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2D50998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211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56789D35" w:rsidR="00C14EAB" w:rsidRPr="001D1B3C" w:rsidRDefault="00162111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A1957" w14:textId="77777777" w:rsidR="0093081A" w:rsidRDefault="0093081A" w:rsidP="00DC1A1A">
      <w:pPr>
        <w:spacing w:after="0" w:line="240" w:lineRule="auto"/>
      </w:pPr>
      <w:r>
        <w:separator/>
      </w:r>
    </w:p>
    <w:p w14:paraId="730AFB37" w14:textId="77777777" w:rsidR="0093081A" w:rsidRDefault="0093081A"/>
    <w:p w14:paraId="07545A4E" w14:textId="77777777" w:rsidR="0093081A" w:rsidRDefault="0093081A" w:rsidP="00454290"/>
  </w:endnote>
  <w:endnote w:type="continuationSeparator" w:id="0">
    <w:p w14:paraId="3F7D9D33" w14:textId="77777777" w:rsidR="0093081A" w:rsidRDefault="0093081A" w:rsidP="00DC1A1A">
      <w:pPr>
        <w:spacing w:after="0" w:line="240" w:lineRule="auto"/>
      </w:pPr>
      <w:r>
        <w:continuationSeparator/>
      </w:r>
    </w:p>
    <w:p w14:paraId="51048C50" w14:textId="77777777" w:rsidR="0093081A" w:rsidRDefault="0093081A"/>
    <w:p w14:paraId="3687AA49" w14:textId="77777777" w:rsidR="0093081A" w:rsidRDefault="0093081A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85C7A51" w:rsidR="007C13BA" w:rsidRPr="004C3844" w:rsidRDefault="00795E5C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A06609">
          <w:rPr>
            <w:rFonts w:ascii="Arial" w:hAnsi="Arial" w:cs="Arial"/>
          </w:rPr>
          <w:t>MyLibrary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45DDC" w14:textId="77777777" w:rsidR="0093081A" w:rsidRDefault="0093081A" w:rsidP="00DC1A1A">
      <w:pPr>
        <w:spacing w:after="0" w:line="240" w:lineRule="auto"/>
      </w:pPr>
      <w:r>
        <w:separator/>
      </w:r>
    </w:p>
    <w:p w14:paraId="48B1C5B2" w14:textId="77777777" w:rsidR="0093081A" w:rsidRDefault="0093081A"/>
    <w:p w14:paraId="66FA1268" w14:textId="77777777" w:rsidR="0093081A" w:rsidRDefault="0093081A" w:rsidP="00454290"/>
  </w:footnote>
  <w:footnote w:type="continuationSeparator" w:id="0">
    <w:p w14:paraId="17161D99" w14:textId="77777777" w:rsidR="0093081A" w:rsidRDefault="0093081A" w:rsidP="00DC1A1A">
      <w:pPr>
        <w:spacing w:after="0" w:line="240" w:lineRule="auto"/>
      </w:pPr>
      <w:r>
        <w:continuationSeparator/>
      </w:r>
    </w:p>
    <w:p w14:paraId="467A2B55" w14:textId="77777777" w:rsidR="0093081A" w:rsidRDefault="0093081A"/>
    <w:p w14:paraId="57DD30EC" w14:textId="77777777" w:rsidR="0093081A" w:rsidRDefault="0093081A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2B3C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412D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111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C788F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187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4AB7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4109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6283B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D18E2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1EA5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5E5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512F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00A5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081A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B7553"/>
    <w:rsid w:val="009C0ED4"/>
    <w:rsid w:val="009C38A8"/>
    <w:rsid w:val="009C4E09"/>
    <w:rsid w:val="009C7364"/>
    <w:rsid w:val="009D0D8B"/>
    <w:rsid w:val="009D0FF9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06609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CF7D78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136"/>
    <w:rsid w:val="00F723AE"/>
    <w:rsid w:val="00F73AF8"/>
    <w:rsid w:val="00F76251"/>
    <w:rsid w:val="00F77875"/>
    <w:rsid w:val="00F7797A"/>
    <w:rsid w:val="00F779A3"/>
    <w:rsid w:val="00F81888"/>
    <w:rsid w:val="00F827A3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5412D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6283B"/>
    <w:rsid w:val="00370324"/>
    <w:rsid w:val="00373A6F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900A5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B7553"/>
    <w:rsid w:val="009C29C8"/>
    <w:rsid w:val="009D0FF9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27A3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49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MyLibrary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18</cp:revision>
  <cp:lastPrinted>2017-03-29T10:57:00Z</cp:lastPrinted>
  <dcterms:created xsi:type="dcterms:W3CDTF">2026-05-29T11:48:00Z</dcterms:created>
  <dcterms:modified xsi:type="dcterms:W3CDTF">2026-06-03T12:50:00Z</dcterms:modified>
</cp:coreProperties>
</file>