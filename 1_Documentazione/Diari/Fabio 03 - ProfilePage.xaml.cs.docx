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BEF9F61" w:rsidR="005D6E86" w:rsidRPr="001D1B3C" w:rsidRDefault="009F255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2C2337D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55C119EF" w:rsidR="007153E5" w:rsidRPr="007153E5" w:rsidRDefault="00E13947" w:rsidP="007153E5">
            <w:r>
              <w:t>ProfilePage.xaml</w:t>
            </w:r>
            <w:r w:rsidR="00944A85">
              <w:t>.cs</w:t>
            </w:r>
          </w:p>
          <w:p w14:paraId="1C4B376D" w14:textId="77777777" w:rsidR="00263EC8" w:rsidRPr="008E49D3" w:rsidRDefault="00263EC8" w:rsidP="00263EC8">
            <w:pPr>
              <w:pStyle w:val="Titolo1"/>
            </w:pPr>
            <w:r w:rsidRPr="008E49D3">
              <w:t>Lavoro principale:</w:t>
            </w:r>
          </w:p>
          <w:p w14:paraId="6BD80C3C" w14:textId="77777777" w:rsidR="00944A85" w:rsidRDefault="00944A85" w:rsidP="00944A85">
            <w:r w:rsidRPr="00944A85">
              <w:t>_storageService,</w:t>
            </w:r>
          </w:p>
          <w:p w14:paraId="3ECFC51D" w14:textId="2FAF1C29" w:rsidR="00944A85" w:rsidRDefault="00944A85" w:rsidP="00944A85">
            <w:r w:rsidRPr="00944A85">
              <w:t>_profileFilePath,</w:t>
            </w:r>
          </w:p>
          <w:p w14:paraId="50D026A7" w14:textId="6750FB09" w:rsidR="00263EC8" w:rsidRDefault="00944A85" w:rsidP="00944A85">
            <w:r w:rsidRPr="00944A85">
              <w:t>Delimiter</w:t>
            </w:r>
            <w:r w:rsidR="000E30D6">
              <w:t>,</w:t>
            </w:r>
          </w:p>
          <w:p w14:paraId="2EAF926D" w14:textId="77777777" w:rsidR="000E30D6" w:rsidRDefault="000E30D6" w:rsidP="00944A85">
            <w:r w:rsidRPr="000E30D6">
              <w:t>OnAppearing(),</w:t>
            </w:r>
          </w:p>
          <w:p w14:paraId="3A6A1E6B" w14:textId="1C20BAEB" w:rsidR="000E30D6" w:rsidRPr="008E49D3" w:rsidRDefault="000E30D6" w:rsidP="00944A85">
            <w:r w:rsidRPr="000E30D6">
              <w:t>LoadProfileAndStatsAsync()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39E25F12" w:rsidR="008B6852" w:rsidRPr="008B6852" w:rsidRDefault="001F03B0" w:rsidP="008B6852">
            <w:r>
              <w:t>45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B3FA9A5" w:rsidR="000E3821" w:rsidRPr="001D1B3C" w:rsidRDefault="009F2556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conoscevo read e write in C#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3F01494" w:rsidR="00632B06" w:rsidRPr="001D1B3C" w:rsidRDefault="009F255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57E1425" w:rsidR="0091560D" w:rsidRPr="00BA6194" w:rsidRDefault="00BA6194" w:rsidP="00AB239B">
            <w:r>
              <w:rPr>
                <w:rFonts w:ascii="Arial" w:hAnsi="Arial" w:cs="Arial"/>
              </w:rPr>
              <w:t xml:space="preserve">Continuare con </w:t>
            </w:r>
            <w:r>
              <w:t>ProfilePage.xaml.cs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A66B945" w:rsidR="00872C0D" w:rsidRDefault="00BA6194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A4B9DD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619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619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619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65573E1" w:rsidR="00872C0D" w:rsidRDefault="00BA619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Aiutami a creare un read e write su un txt con c#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4FB684E2" w:rsidR="00A46F22" w:rsidRDefault="00BA619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+ soluzione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DE0F988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619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E9325F3" w:rsidR="00C14EAB" w:rsidRPr="001D1B3C" w:rsidRDefault="00BA6194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94604" w14:textId="77777777" w:rsidR="008379C5" w:rsidRDefault="008379C5" w:rsidP="00DC1A1A">
      <w:pPr>
        <w:spacing w:after="0" w:line="240" w:lineRule="auto"/>
      </w:pPr>
      <w:r>
        <w:separator/>
      </w:r>
    </w:p>
    <w:p w14:paraId="682FE197" w14:textId="77777777" w:rsidR="008379C5" w:rsidRDefault="008379C5"/>
    <w:p w14:paraId="0FEE4B67" w14:textId="77777777" w:rsidR="008379C5" w:rsidRDefault="008379C5" w:rsidP="00454290"/>
  </w:endnote>
  <w:endnote w:type="continuationSeparator" w:id="0">
    <w:p w14:paraId="09217AE1" w14:textId="77777777" w:rsidR="008379C5" w:rsidRDefault="008379C5" w:rsidP="00DC1A1A">
      <w:pPr>
        <w:spacing w:after="0" w:line="240" w:lineRule="auto"/>
      </w:pPr>
      <w:r>
        <w:continuationSeparator/>
      </w:r>
    </w:p>
    <w:p w14:paraId="6473C767" w14:textId="77777777" w:rsidR="008379C5" w:rsidRDefault="008379C5"/>
    <w:p w14:paraId="48B5A710" w14:textId="77777777" w:rsidR="008379C5" w:rsidRDefault="008379C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BA6194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E6AE" w14:textId="77777777" w:rsidR="008379C5" w:rsidRDefault="008379C5" w:rsidP="00DC1A1A">
      <w:pPr>
        <w:spacing w:after="0" w:line="240" w:lineRule="auto"/>
      </w:pPr>
      <w:r>
        <w:separator/>
      </w:r>
    </w:p>
    <w:p w14:paraId="1AE78924" w14:textId="77777777" w:rsidR="008379C5" w:rsidRDefault="008379C5"/>
    <w:p w14:paraId="3F84DB15" w14:textId="77777777" w:rsidR="008379C5" w:rsidRDefault="008379C5" w:rsidP="00454290"/>
  </w:footnote>
  <w:footnote w:type="continuationSeparator" w:id="0">
    <w:p w14:paraId="2896B0FA" w14:textId="77777777" w:rsidR="008379C5" w:rsidRDefault="008379C5" w:rsidP="00DC1A1A">
      <w:pPr>
        <w:spacing w:after="0" w:line="240" w:lineRule="auto"/>
      </w:pPr>
      <w:r>
        <w:continuationSeparator/>
      </w:r>
    </w:p>
    <w:p w14:paraId="381028AF" w14:textId="77777777" w:rsidR="008379C5" w:rsidRDefault="008379C5"/>
    <w:p w14:paraId="5EF58E73" w14:textId="77777777" w:rsidR="008379C5" w:rsidRDefault="008379C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0D6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4230"/>
    <w:rsid w:val="001E54E9"/>
    <w:rsid w:val="001F03B0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18B3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3325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2C70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3E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C7E68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D6E27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379C5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A3A79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49D3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406C"/>
    <w:rsid w:val="00937F82"/>
    <w:rsid w:val="009408EB"/>
    <w:rsid w:val="00940B5A"/>
    <w:rsid w:val="009421A6"/>
    <w:rsid w:val="00943417"/>
    <w:rsid w:val="00944A85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2556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1E2E"/>
    <w:rsid w:val="00A84969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194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6EB5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6A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3947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2F3325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C7E68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5F442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D6E27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61E57"/>
    <w:rsid w:val="00A722D4"/>
    <w:rsid w:val="00A817CA"/>
    <w:rsid w:val="00A81E2E"/>
    <w:rsid w:val="00A84969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C39C1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37C6A"/>
    <w:rsid w:val="00D40E8D"/>
    <w:rsid w:val="00D457C2"/>
    <w:rsid w:val="00D7013D"/>
    <w:rsid w:val="00D71B82"/>
    <w:rsid w:val="00D73BFE"/>
    <w:rsid w:val="00D8357B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656E0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23</cp:revision>
  <cp:lastPrinted>2017-03-29T10:57:00Z</cp:lastPrinted>
  <dcterms:created xsi:type="dcterms:W3CDTF">2026-05-29T11:48:00Z</dcterms:created>
  <dcterms:modified xsi:type="dcterms:W3CDTF">2026-06-03T11:00:00Z</dcterms:modified>
</cp:coreProperties>
</file>