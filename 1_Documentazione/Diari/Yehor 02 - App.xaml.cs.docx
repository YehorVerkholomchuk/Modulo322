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7F146EE" w:rsidR="005D6E86" w:rsidRPr="001D1B3C" w:rsidRDefault="00CC551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13F4D">
              <w:rPr>
                <w:rFonts w:ascii="Arial" w:hAnsi="Arial" w:cs="Arial"/>
              </w:rPr>
              <w:t>7</w:t>
            </w:r>
            <w:r w:rsidR="000E3DC9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0E3DC9">
              <w:rPr>
                <w:rFonts w:ascii="Arial" w:hAnsi="Arial" w:cs="Arial"/>
              </w:rPr>
              <w:t>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69CED9E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29725988" w14:textId="72E48475" w:rsidR="00587CEF" w:rsidRPr="00587CEF" w:rsidRDefault="0049177A" w:rsidP="00587CEF">
            <w:r>
              <w:t>App.xaml.cs</w:t>
            </w:r>
          </w:p>
          <w:p w14:paraId="0BC3857E" w14:textId="2BFBA20C" w:rsidR="0049177A" w:rsidRDefault="00263EC8" w:rsidP="008B6852">
            <w:pPr>
              <w:pStyle w:val="Titolo1"/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</w:pPr>
            <w:r>
              <w:t>Lavoro principale:</w:t>
            </w:r>
            <w:r w:rsidR="0049177A">
              <w:br/>
            </w:r>
            <w:r w:rsidR="0049177A" w:rsidRPr="0049177A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App()</w:t>
            </w:r>
            <w:r w:rsidR="004F455A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,</w:t>
            </w:r>
          </w:p>
          <w:p w14:paraId="46F53032" w14:textId="7BC314CD" w:rsidR="004F455A" w:rsidRPr="004F455A" w:rsidRDefault="004F455A" w:rsidP="004F455A">
            <w:r w:rsidRPr="004F455A">
              <w:t>ApplyGlobalSettingsAsync(string username)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177A" w:rsidRPr="0049177A" w14:paraId="7F78C6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7669F" w14:textId="77777777" w:rsidR="0049177A" w:rsidRPr="0049177A" w:rsidRDefault="0049177A" w:rsidP="0049177A">
                  <w:pPr>
                    <w:spacing w:after="0" w:line="240" w:lineRule="auto"/>
                  </w:pPr>
                </w:p>
              </w:tc>
            </w:tr>
          </w:tbl>
          <w:p w14:paraId="5776C0F5" w14:textId="77777777" w:rsidR="0049177A" w:rsidRPr="0049177A" w:rsidRDefault="0049177A" w:rsidP="0049177A">
            <w:pPr>
              <w:rPr>
                <w:vanish/>
              </w:rPr>
            </w:pPr>
          </w:p>
          <w:p w14:paraId="66E1EAC2" w14:textId="77777777" w:rsidR="0049177A" w:rsidRPr="0049177A" w:rsidRDefault="0049177A" w:rsidP="0049177A"/>
          <w:p w14:paraId="4F12A623" w14:textId="61B58531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5F5DBFB7" w:rsidR="008B6852" w:rsidRPr="0049177A" w:rsidRDefault="004F455A" w:rsidP="008B6852">
            <w:r>
              <w:t>20</w:t>
            </w:r>
            <w:r w:rsidR="0049177A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ACC686F" w:rsidR="000E3821" w:rsidRPr="001D1B3C" w:rsidRDefault="00076740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Applicare le configurazioni e stili all’App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C1C3A4B" w:rsidR="00632B06" w:rsidRPr="001D1B3C" w:rsidRDefault="006E71B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257EB5D" w:rsidR="0091560D" w:rsidRPr="001D1B3C" w:rsidRDefault="006E71BE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Settings.cs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A1DB119" w:rsidR="00872C0D" w:rsidRDefault="00E13F4D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02132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E3985C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0213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0213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466A7525" w:rsidR="00A46F22" w:rsidRDefault="00402132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Come potrei applicare gli stili per tutti elementi</w:t>
      </w:r>
    </w:p>
    <w:p w14:paraId="42F52825" w14:textId="77777777" w:rsidR="00402132" w:rsidRPr="00872C0D" w:rsidRDefault="00402132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33BD991E" w:rsidR="0074583B" w:rsidRDefault="00B57625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+ soluzione</w:t>
      </w:r>
    </w:p>
    <w:p w14:paraId="64E9A75C" w14:textId="77777777" w:rsidR="00B57625" w:rsidRDefault="00B57625" w:rsidP="00872C0D">
      <w:pPr>
        <w:pStyle w:val="Nessunaspaziatura"/>
        <w:rPr>
          <w:rFonts w:ascii="Arial" w:hAnsi="Arial" w:cs="Arial"/>
        </w:rPr>
      </w:pPr>
    </w:p>
    <w:p w14:paraId="655D6392" w14:textId="53443DA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5762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5762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3640AA1" w:rsidR="00C14EAB" w:rsidRPr="001D1B3C" w:rsidRDefault="006B2FA7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Documentazione o vari siti su 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60FBB" w14:textId="77777777" w:rsidR="00FC264F" w:rsidRDefault="00FC264F" w:rsidP="00DC1A1A">
      <w:pPr>
        <w:spacing w:after="0" w:line="240" w:lineRule="auto"/>
      </w:pPr>
      <w:r>
        <w:separator/>
      </w:r>
    </w:p>
    <w:p w14:paraId="61F64270" w14:textId="77777777" w:rsidR="00FC264F" w:rsidRDefault="00FC264F"/>
    <w:p w14:paraId="3F5FA3CC" w14:textId="77777777" w:rsidR="00FC264F" w:rsidRDefault="00FC264F" w:rsidP="00454290"/>
  </w:endnote>
  <w:endnote w:type="continuationSeparator" w:id="0">
    <w:p w14:paraId="62DD3D43" w14:textId="77777777" w:rsidR="00FC264F" w:rsidRDefault="00FC264F" w:rsidP="00DC1A1A">
      <w:pPr>
        <w:spacing w:after="0" w:line="240" w:lineRule="auto"/>
      </w:pPr>
      <w:r>
        <w:continuationSeparator/>
      </w:r>
    </w:p>
    <w:p w14:paraId="5C8425E7" w14:textId="77777777" w:rsidR="00FC264F" w:rsidRDefault="00FC264F"/>
    <w:p w14:paraId="54AF04B4" w14:textId="77777777" w:rsidR="00FC264F" w:rsidRDefault="00FC264F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E13F4D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E6B8D" w14:textId="77777777" w:rsidR="00FC264F" w:rsidRDefault="00FC264F" w:rsidP="00DC1A1A">
      <w:pPr>
        <w:spacing w:after="0" w:line="240" w:lineRule="auto"/>
      </w:pPr>
      <w:r>
        <w:separator/>
      </w:r>
    </w:p>
    <w:p w14:paraId="4D20F8AB" w14:textId="77777777" w:rsidR="00FC264F" w:rsidRDefault="00FC264F"/>
    <w:p w14:paraId="04F0A49F" w14:textId="77777777" w:rsidR="00FC264F" w:rsidRDefault="00FC264F" w:rsidP="00454290"/>
  </w:footnote>
  <w:footnote w:type="continuationSeparator" w:id="0">
    <w:p w14:paraId="4980C3CC" w14:textId="77777777" w:rsidR="00FC264F" w:rsidRDefault="00FC264F" w:rsidP="00DC1A1A">
      <w:pPr>
        <w:spacing w:after="0" w:line="240" w:lineRule="auto"/>
      </w:pPr>
      <w:r>
        <w:continuationSeparator/>
      </w:r>
    </w:p>
    <w:p w14:paraId="6BE447E4" w14:textId="77777777" w:rsidR="00FC264F" w:rsidRDefault="00FC264F"/>
    <w:p w14:paraId="2FA6ED6A" w14:textId="77777777" w:rsidR="00FC264F" w:rsidRDefault="00FC264F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740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3DC9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1D36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E7290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8A0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32"/>
    <w:rsid w:val="00402165"/>
    <w:rsid w:val="00402BC9"/>
    <w:rsid w:val="0040345D"/>
    <w:rsid w:val="00405EA6"/>
    <w:rsid w:val="00410B71"/>
    <w:rsid w:val="004116C0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3C35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177A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55A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87CEF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7560A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24E7"/>
    <w:rsid w:val="006A65E6"/>
    <w:rsid w:val="006A6D54"/>
    <w:rsid w:val="006B038E"/>
    <w:rsid w:val="006B0451"/>
    <w:rsid w:val="006B2D8D"/>
    <w:rsid w:val="006B2FA7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1BE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6C60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D73C8"/>
    <w:rsid w:val="009E04C6"/>
    <w:rsid w:val="009E1293"/>
    <w:rsid w:val="009E5941"/>
    <w:rsid w:val="009E5A2A"/>
    <w:rsid w:val="009E5CB3"/>
    <w:rsid w:val="009F377A"/>
    <w:rsid w:val="009F4741"/>
    <w:rsid w:val="009F7242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4CBA"/>
    <w:rsid w:val="00AA60AA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625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5BD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514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48F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3F4D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264F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16F6"/>
    <w:rsid w:val="000A289F"/>
    <w:rsid w:val="000E2F84"/>
    <w:rsid w:val="000F366B"/>
    <w:rsid w:val="00121F47"/>
    <w:rsid w:val="001259AE"/>
    <w:rsid w:val="00130444"/>
    <w:rsid w:val="00131D36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208A0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116C0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A692F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E7C99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D73C8"/>
    <w:rsid w:val="009F7242"/>
    <w:rsid w:val="00A27987"/>
    <w:rsid w:val="00A33570"/>
    <w:rsid w:val="00A47CF7"/>
    <w:rsid w:val="00A50FCC"/>
    <w:rsid w:val="00A722D4"/>
    <w:rsid w:val="00A817CA"/>
    <w:rsid w:val="00AA60A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767E7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64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23</cp:revision>
  <cp:lastPrinted>2017-03-29T10:57:00Z</cp:lastPrinted>
  <dcterms:created xsi:type="dcterms:W3CDTF">2026-05-29T11:48:00Z</dcterms:created>
  <dcterms:modified xsi:type="dcterms:W3CDTF">2026-06-03T12:18:00Z</dcterms:modified>
</cp:coreProperties>
</file>