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CDDDCFB" w:rsidR="005D6E86" w:rsidRPr="001D1B3C" w:rsidRDefault="005D5D6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25.04.26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0FB959B8" w:rsidR="005D6E86" w:rsidRPr="001D1B3C" w:rsidRDefault="005D5D6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66738A6F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0399BF87" w:rsidR="007153E5" w:rsidRPr="007153E5" w:rsidRDefault="00DA02CB" w:rsidP="007153E5">
            <w:r>
              <w:t>SettingsPage.xaml</w:t>
            </w:r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p w14:paraId="0BE7410D" w14:textId="77777777" w:rsidR="00DA02CB" w:rsidRPr="009F04AE" w:rsidRDefault="00DA02CB" w:rsidP="00263EC8">
            <w:pPr>
              <w:rPr>
                <w:lang w:val="en-US"/>
              </w:rPr>
            </w:pPr>
            <w:r w:rsidRPr="009F04AE">
              <w:rPr>
                <w:lang w:val="en-US"/>
              </w:rPr>
              <w:t>SwitchHighContrast,</w:t>
            </w:r>
          </w:p>
          <w:p w14:paraId="50D026A7" w14:textId="0C61AB89" w:rsidR="00263EC8" w:rsidRPr="009F04AE" w:rsidRDefault="00DA02CB" w:rsidP="00263EC8">
            <w:pPr>
              <w:rPr>
                <w:lang w:val="en-US"/>
              </w:rPr>
            </w:pPr>
            <w:r w:rsidRPr="009F04AE">
              <w:rPr>
                <w:lang w:val="en-US"/>
              </w:rPr>
              <w:t>SwitchScreenReader</w:t>
            </w:r>
            <w:r w:rsidR="00975E6E" w:rsidRPr="009F04AE">
              <w:rPr>
                <w:lang w:val="en-US"/>
              </w:rPr>
              <w:t>,</w:t>
            </w:r>
          </w:p>
          <w:p w14:paraId="034F370C" w14:textId="77777777" w:rsidR="00975E6E" w:rsidRPr="00975E6E" w:rsidRDefault="00975E6E" w:rsidP="00263EC8">
            <w:pPr>
              <w:rPr>
                <w:lang w:val="en-US"/>
              </w:rPr>
            </w:pPr>
            <w:r w:rsidRPr="00975E6E">
              <w:rPr>
                <w:lang w:val="en-US"/>
              </w:rPr>
              <w:t>PickerLanguage,</w:t>
            </w:r>
          </w:p>
          <w:p w14:paraId="507F5609" w14:textId="10FF6D80" w:rsidR="00975E6E" w:rsidRPr="00975E6E" w:rsidRDefault="00975E6E" w:rsidP="00263EC8">
            <w:pPr>
              <w:rPr>
                <w:lang w:val="en-US"/>
              </w:rPr>
            </w:pPr>
            <w:r w:rsidRPr="00975E6E">
              <w:rPr>
                <w:lang w:val="en-US"/>
              </w:rPr>
              <w:t>SwitchNotifications,</w:t>
            </w:r>
          </w:p>
          <w:p w14:paraId="72D0735C" w14:textId="1C985A51" w:rsidR="00975E6E" w:rsidRPr="00975E6E" w:rsidRDefault="00975E6E" w:rsidP="00263EC8">
            <w:pPr>
              <w:rPr>
                <w:lang w:val="en-US"/>
              </w:rPr>
            </w:pPr>
            <w:r w:rsidRPr="00975E6E">
              <w:rPr>
                <w:lang w:val="en-US"/>
              </w:rPr>
              <w:t>Save Configuration Button</w:t>
            </w: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3BDFF3E9" w14:textId="74FE9BB3" w:rsidR="008B6852" w:rsidRPr="008B6852" w:rsidRDefault="00975E6E" w:rsidP="008B6852">
            <w:r>
              <w:t>2</w:t>
            </w:r>
            <w:r w:rsidR="009F04AE">
              <w:t>5</w:t>
            </w:r>
            <w:r w:rsidR="00270E4D">
              <w:t xml:space="preserve">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82EB19F" w:rsidR="000E3821" w:rsidRPr="001D1B3C" w:rsidRDefault="005D5D61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Difficoltà con salvataggio di configurazione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787F175" w:rsidR="00632B06" w:rsidRPr="001D1B3C" w:rsidRDefault="005D5D6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Giusto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6095D05" w:rsidR="0091560D" w:rsidRPr="005D5D61" w:rsidRDefault="005D5D61" w:rsidP="00AB239B">
            <w:r>
              <w:t>SettingsPage.xaml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DE9778A" w:rsidR="00872C0D" w:rsidRDefault="00FF525B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D5D61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42B33AB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D5D6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629AC05B" w:rsidR="00872C0D" w:rsidRDefault="005D5D61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Come posso applicare le configurazioni all’intera app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6D28691F" w14:textId="49E29670" w:rsidR="005D5D61" w:rsidRDefault="005D5D61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Esempio con spiegazione</w:t>
      </w:r>
    </w:p>
    <w:p w14:paraId="10576F90" w14:textId="77777777" w:rsidR="005D5D61" w:rsidRDefault="005D5D61" w:rsidP="00872C0D">
      <w:pPr>
        <w:pStyle w:val="Nessunaspaziatura"/>
        <w:rPr>
          <w:rFonts w:ascii="Arial" w:hAnsi="Arial" w:cs="Arial"/>
        </w:rPr>
      </w:pPr>
    </w:p>
    <w:p w14:paraId="655D6392" w14:textId="41C771C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D5D6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16B7F854" w:rsidR="00C14EAB" w:rsidRPr="001D1B3C" w:rsidRDefault="005D5D61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Internet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38C1E" w14:textId="77777777" w:rsidR="00C40D8F" w:rsidRDefault="00C40D8F" w:rsidP="00DC1A1A">
      <w:pPr>
        <w:spacing w:after="0" w:line="240" w:lineRule="auto"/>
      </w:pPr>
      <w:r>
        <w:separator/>
      </w:r>
    </w:p>
    <w:p w14:paraId="36435D20" w14:textId="77777777" w:rsidR="00C40D8F" w:rsidRDefault="00C40D8F"/>
    <w:p w14:paraId="515862C6" w14:textId="77777777" w:rsidR="00C40D8F" w:rsidRDefault="00C40D8F" w:rsidP="00454290"/>
  </w:endnote>
  <w:endnote w:type="continuationSeparator" w:id="0">
    <w:p w14:paraId="08B19C5E" w14:textId="77777777" w:rsidR="00C40D8F" w:rsidRDefault="00C40D8F" w:rsidP="00DC1A1A">
      <w:pPr>
        <w:spacing w:after="0" w:line="240" w:lineRule="auto"/>
      </w:pPr>
      <w:r>
        <w:continuationSeparator/>
      </w:r>
    </w:p>
    <w:p w14:paraId="20C87C4C" w14:textId="77777777" w:rsidR="00C40D8F" w:rsidRDefault="00C40D8F"/>
    <w:p w14:paraId="46552149" w14:textId="77777777" w:rsidR="00C40D8F" w:rsidRDefault="00C40D8F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FF525B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FCD01" w14:textId="77777777" w:rsidR="00C40D8F" w:rsidRDefault="00C40D8F" w:rsidP="00DC1A1A">
      <w:pPr>
        <w:spacing w:after="0" w:line="240" w:lineRule="auto"/>
      </w:pPr>
      <w:r>
        <w:separator/>
      </w:r>
    </w:p>
    <w:p w14:paraId="7E78853A" w14:textId="77777777" w:rsidR="00C40D8F" w:rsidRDefault="00C40D8F"/>
    <w:p w14:paraId="709BECC4" w14:textId="77777777" w:rsidR="00C40D8F" w:rsidRDefault="00C40D8F" w:rsidP="00454290"/>
  </w:footnote>
  <w:footnote w:type="continuationSeparator" w:id="0">
    <w:p w14:paraId="5D494D4A" w14:textId="77777777" w:rsidR="00C40D8F" w:rsidRDefault="00C40D8F" w:rsidP="00DC1A1A">
      <w:pPr>
        <w:spacing w:after="0" w:line="240" w:lineRule="auto"/>
      </w:pPr>
      <w:r>
        <w:continuationSeparator/>
      </w:r>
    </w:p>
    <w:p w14:paraId="6026ECA4" w14:textId="77777777" w:rsidR="00C40D8F" w:rsidRDefault="00C40D8F"/>
    <w:p w14:paraId="50514AD6" w14:textId="77777777" w:rsidR="00C40D8F" w:rsidRDefault="00C40D8F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534B5" w14:textId="4183F9B1" w:rsidR="005D5D61" w:rsidRPr="006E6CE4" w:rsidRDefault="005D5D61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Fabio Maruca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A9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5C03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0E4D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67FCF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67537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36936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5D61"/>
    <w:rsid w:val="005D6E86"/>
    <w:rsid w:val="005E2FE4"/>
    <w:rsid w:val="005E5B4B"/>
    <w:rsid w:val="005E7AD9"/>
    <w:rsid w:val="005E7ECF"/>
    <w:rsid w:val="005F23C0"/>
    <w:rsid w:val="005F2466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3A7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75E6E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04AE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0D8F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1227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02CB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088B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85C03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06C46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67537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5F2466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6F3A7D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216E8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80064"/>
    <w:rsid w:val="00D90A78"/>
    <w:rsid w:val="00D93E80"/>
    <w:rsid w:val="00DA15F9"/>
    <w:rsid w:val="00DB1DB3"/>
    <w:rsid w:val="00DC16D8"/>
    <w:rsid w:val="00DD6685"/>
    <w:rsid w:val="00DE2402"/>
    <w:rsid w:val="00DE4EBE"/>
    <w:rsid w:val="00DF12D3"/>
    <w:rsid w:val="00E063DF"/>
    <w:rsid w:val="00E31C75"/>
    <w:rsid w:val="00E52C95"/>
    <w:rsid w:val="00E67A57"/>
    <w:rsid w:val="00E738CB"/>
    <w:rsid w:val="00E91168"/>
    <w:rsid w:val="00EB6CE8"/>
    <w:rsid w:val="00EE6084"/>
    <w:rsid w:val="00EF088B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47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17</cp:revision>
  <cp:lastPrinted>2017-03-29T10:57:00Z</cp:lastPrinted>
  <dcterms:created xsi:type="dcterms:W3CDTF">2026-05-29T11:48:00Z</dcterms:created>
  <dcterms:modified xsi:type="dcterms:W3CDTF">2026-06-03T11:08:00Z</dcterms:modified>
</cp:coreProperties>
</file>