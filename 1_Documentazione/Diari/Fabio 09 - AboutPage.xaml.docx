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A734E78" w:rsidR="005D6E86" w:rsidRPr="001D1B3C" w:rsidRDefault="00BA151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49651DE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03707B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4B92120D" w:rsidR="007153E5" w:rsidRPr="00423BB4" w:rsidRDefault="00423BB4" w:rsidP="007153E5">
            <w:pPr>
              <w:rPr>
                <w:lang w:val="en-US"/>
              </w:rPr>
            </w:pPr>
            <w:r w:rsidRPr="00423BB4">
              <w:rPr>
                <w:lang w:val="en-US"/>
              </w:rPr>
              <w:t>AboutPage.xaml</w:t>
            </w:r>
          </w:p>
          <w:p w14:paraId="1C4B376D" w14:textId="77777777" w:rsidR="00263EC8" w:rsidRPr="00423BB4" w:rsidRDefault="00263EC8" w:rsidP="00263EC8">
            <w:pPr>
              <w:pStyle w:val="Titolo1"/>
              <w:rPr>
                <w:lang w:val="en-US"/>
              </w:rPr>
            </w:pPr>
            <w:r w:rsidRPr="00423BB4">
              <w:rPr>
                <w:lang w:val="en-US"/>
              </w:rPr>
              <w:t>Lavoro principale:</w:t>
            </w:r>
          </w:p>
          <w:p w14:paraId="0FA092F7" w14:textId="77777777" w:rsidR="0003707B" w:rsidRDefault="0003707B" w:rsidP="00263EC8">
            <w:pPr>
              <w:rPr>
                <w:lang w:val="en-US"/>
              </w:rPr>
            </w:pPr>
            <w:r w:rsidRPr="0003707B">
              <w:rPr>
                <w:lang w:val="en-US"/>
              </w:rPr>
              <w:t>Sidebar navigation,</w:t>
            </w:r>
          </w:p>
          <w:p w14:paraId="5356D8C2" w14:textId="68B55591" w:rsidR="0003707B" w:rsidRDefault="0003707B" w:rsidP="00263EC8">
            <w:pPr>
              <w:rPr>
                <w:lang w:val="en-US"/>
              </w:rPr>
            </w:pPr>
            <w:r w:rsidRPr="0003707B">
              <w:rPr>
                <w:lang w:val="en-US"/>
              </w:rPr>
              <w:t>About section,</w:t>
            </w:r>
          </w:p>
          <w:p w14:paraId="202304D6" w14:textId="3405889E" w:rsidR="0003707B" w:rsidRDefault="0003707B" w:rsidP="00263EC8">
            <w:pPr>
              <w:rPr>
                <w:lang w:val="en-US"/>
              </w:rPr>
            </w:pPr>
            <w:r w:rsidRPr="0003707B">
              <w:rPr>
                <w:lang w:val="en-US"/>
              </w:rPr>
              <w:t>Overview cards</w:t>
            </w:r>
            <w:r>
              <w:rPr>
                <w:lang w:val="en-US"/>
              </w:rPr>
              <w:t>,</w:t>
            </w:r>
          </w:p>
          <w:p w14:paraId="0A49B6F2" w14:textId="27025927" w:rsidR="0003707B" w:rsidRDefault="0003707B" w:rsidP="00263EC8">
            <w:pPr>
              <w:rPr>
                <w:lang w:val="en-US"/>
              </w:rPr>
            </w:pPr>
            <w:r w:rsidRPr="0003707B">
              <w:rPr>
                <w:lang w:val="en-US"/>
              </w:rPr>
              <w:t>Details section,</w:t>
            </w:r>
          </w:p>
          <w:p w14:paraId="50D026A7" w14:textId="50132A47" w:rsidR="00263EC8" w:rsidRPr="0003707B" w:rsidRDefault="0003707B" w:rsidP="00263EC8">
            <w:pPr>
              <w:rPr>
                <w:lang w:val="en-US"/>
              </w:rPr>
            </w:pPr>
            <w:r w:rsidRPr="0003707B">
              <w:rPr>
                <w:lang w:val="en-US"/>
              </w:rPr>
              <w:t>Contacts section</w:t>
            </w:r>
          </w:p>
          <w:p w14:paraId="4F12A623" w14:textId="77777777" w:rsidR="008B6852" w:rsidRPr="00423BB4" w:rsidRDefault="008B6852" w:rsidP="008B6852">
            <w:pPr>
              <w:pStyle w:val="Titolo1"/>
              <w:rPr>
                <w:lang w:val="en-US"/>
              </w:rPr>
            </w:pPr>
            <w:r w:rsidRPr="00423BB4">
              <w:rPr>
                <w:lang w:val="en-US"/>
              </w:rPr>
              <w:t>Tempo approssimativo:</w:t>
            </w:r>
          </w:p>
          <w:p w14:paraId="3BDFF3E9" w14:textId="71CB75E2" w:rsidR="008B6852" w:rsidRPr="0003707B" w:rsidRDefault="0003707B" w:rsidP="008B6852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  <w:r w:rsidR="00270E4D" w:rsidRPr="0003707B">
              <w:rPr>
                <w:lang w:val="en-US"/>
              </w:rPr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03707B" w:rsidRDefault="004B7227" w:rsidP="00AB580C">
      <w:pPr>
        <w:rPr>
          <w:rFonts w:ascii="Arial" w:hAnsi="Arial" w:cs="Arial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4D5A880" w:rsidR="000E3821" w:rsidRPr="001D1B3C" w:rsidRDefault="00BA1512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0552082A" w:rsidR="00632B06" w:rsidRPr="001D1B3C" w:rsidRDefault="00BA151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BA1512">
        <w:tc>
          <w:tcPr>
            <w:tcW w:w="9628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A1512" w:rsidRPr="001D1B3C" w14:paraId="1A1AF97C" w14:textId="77777777" w:rsidTr="00BA1512">
        <w:tc>
          <w:tcPr>
            <w:tcW w:w="9628" w:type="dxa"/>
          </w:tcPr>
          <w:p w14:paraId="7625903A" w14:textId="43E00C88" w:rsidR="00BA1512" w:rsidRPr="001D1B3C" w:rsidRDefault="00BA1512" w:rsidP="00BA1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AboutPage.xaml.cs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D0EF94B" w:rsidR="00872C0D" w:rsidRDefault="00BA1512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039B1445" w:rsidR="00872C0D" w:rsidRDefault="00BA1512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1AAE7140" w:rsidR="00A46F22" w:rsidRDefault="00BA1512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313B6AE9" w:rsidR="00C14EAB" w:rsidRPr="001D1B3C" w:rsidRDefault="00BA1512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0431D" w14:textId="77777777" w:rsidR="005C25C9" w:rsidRDefault="005C25C9" w:rsidP="00DC1A1A">
      <w:pPr>
        <w:spacing w:after="0" w:line="240" w:lineRule="auto"/>
      </w:pPr>
      <w:r>
        <w:separator/>
      </w:r>
    </w:p>
    <w:p w14:paraId="76BB96C9" w14:textId="77777777" w:rsidR="005C25C9" w:rsidRDefault="005C25C9"/>
    <w:p w14:paraId="15948267" w14:textId="77777777" w:rsidR="005C25C9" w:rsidRDefault="005C25C9" w:rsidP="00454290"/>
  </w:endnote>
  <w:endnote w:type="continuationSeparator" w:id="0">
    <w:p w14:paraId="33A8DEA4" w14:textId="77777777" w:rsidR="005C25C9" w:rsidRDefault="005C25C9" w:rsidP="00DC1A1A">
      <w:pPr>
        <w:spacing w:after="0" w:line="240" w:lineRule="auto"/>
      </w:pPr>
      <w:r>
        <w:continuationSeparator/>
      </w:r>
    </w:p>
    <w:p w14:paraId="70721703" w14:textId="77777777" w:rsidR="005C25C9" w:rsidRDefault="005C25C9"/>
    <w:p w14:paraId="63E9BB55" w14:textId="77777777" w:rsidR="005C25C9" w:rsidRDefault="005C25C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BA1512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2453C" w14:textId="77777777" w:rsidR="005C25C9" w:rsidRDefault="005C25C9" w:rsidP="00DC1A1A">
      <w:pPr>
        <w:spacing w:after="0" w:line="240" w:lineRule="auto"/>
      </w:pPr>
      <w:r>
        <w:separator/>
      </w:r>
    </w:p>
    <w:p w14:paraId="7046EE54" w14:textId="77777777" w:rsidR="005C25C9" w:rsidRDefault="005C25C9"/>
    <w:p w14:paraId="6C31FD0E" w14:textId="77777777" w:rsidR="005C25C9" w:rsidRDefault="005C25C9" w:rsidP="00454290"/>
  </w:footnote>
  <w:footnote w:type="continuationSeparator" w:id="0">
    <w:p w14:paraId="4A55AE03" w14:textId="77777777" w:rsidR="005C25C9" w:rsidRDefault="005C25C9" w:rsidP="00DC1A1A">
      <w:pPr>
        <w:spacing w:after="0" w:line="240" w:lineRule="auto"/>
      </w:pPr>
      <w:r>
        <w:continuationSeparator/>
      </w:r>
    </w:p>
    <w:p w14:paraId="54017478" w14:textId="77777777" w:rsidR="005C25C9" w:rsidRDefault="005C25C9"/>
    <w:p w14:paraId="56DDEF17" w14:textId="77777777" w:rsidR="005C25C9" w:rsidRDefault="005C25C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6E264132" w:rsidR="006E6CE4" w:rsidRPr="006E6CE4" w:rsidRDefault="00BA1512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07B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3BB4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6F4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279C5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25C9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077D2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2DE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1512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146F4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622F2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077D2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48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15</cp:revision>
  <cp:lastPrinted>2017-03-29T10:57:00Z</cp:lastPrinted>
  <dcterms:created xsi:type="dcterms:W3CDTF">2026-05-29T11:48:00Z</dcterms:created>
  <dcterms:modified xsi:type="dcterms:W3CDTF">2026-06-03T11:15:00Z</dcterms:modified>
</cp:coreProperties>
</file>