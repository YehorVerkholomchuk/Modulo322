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7F48D8D" w:rsidR="005D6E86" w:rsidRPr="001D1B3C" w:rsidRDefault="00611A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BE75AB9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CC291C1" w:rsidR="007153E5" w:rsidRPr="007153E5" w:rsidRDefault="0086152A" w:rsidP="007153E5">
            <w:proofErr w:type="spellStart"/>
            <w:r>
              <w:t>StatsPage.xaml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787A9D2D" w14:textId="77777777" w:rsidR="0086152A" w:rsidRDefault="0086152A" w:rsidP="00263EC8">
            <w:proofErr w:type="spellStart"/>
            <w:r w:rsidRPr="0086152A">
              <w:t>GenreListView</w:t>
            </w:r>
            <w:proofErr w:type="spellEnd"/>
            <w:r w:rsidRPr="0086152A">
              <w:t>,</w:t>
            </w:r>
          </w:p>
          <w:p w14:paraId="50D026A7" w14:textId="6790EB95" w:rsidR="00263EC8" w:rsidRDefault="0086152A" w:rsidP="00263EC8">
            <w:proofErr w:type="spellStart"/>
            <w:r w:rsidRPr="0086152A">
              <w:t>TopTimeCollectionView</w:t>
            </w:r>
            <w:proofErr w:type="spellEnd"/>
            <w:r w:rsidR="00AC6B23">
              <w:t>,</w:t>
            </w:r>
          </w:p>
          <w:p w14:paraId="45D612CE" w14:textId="19B563D3" w:rsidR="00AC6B23" w:rsidRDefault="00AC6B23" w:rsidP="00263EC8">
            <w:proofErr w:type="spellStart"/>
            <w:r>
              <w:t>Sidebar</w:t>
            </w:r>
            <w:proofErr w:type="spellEnd"/>
            <w:r>
              <w:t xml:space="preserve"> </w:t>
            </w:r>
            <w:proofErr w:type="spellStart"/>
            <w:r>
              <w:t>navigazion</w:t>
            </w:r>
            <w:proofErr w:type="spellEnd"/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4C2CA3B3" w:rsidR="008B6852" w:rsidRPr="008B6852" w:rsidRDefault="00AC6B23" w:rsidP="008B6852">
            <w:r>
              <w:t>20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3DCEBB1" w:rsidR="000E3821" w:rsidRPr="001D1B3C" w:rsidRDefault="00611A9C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allineamento dei dati nelle list </w:t>
            </w:r>
            <w:proofErr w:type="spellStart"/>
            <w:r>
              <w:rPr>
                <w:rFonts w:ascii="Arial" w:hAnsi="Arial" w:cs="Arial"/>
              </w:rPr>
              <w:t>view</w:t>
            </w:r>
            <w:proofErr w:type="spellEnd"/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02F9773" w:rsidR="00632B06" w:rsidRPr="001D1B3C" w:rsidRDefault="00611A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3790D24" w:rsidR="0091560D" w:rsidRPr="001D1B3C" w:rsidRDefault="00611A9C" w:rsidP="00AB23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StatsPage.xaml.cs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616A81C" w:rsidR="00872C0D" w:rsidRDefault="00611A9C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4E002" w14:textId="77777777" w:rsidR="000459D0" w:rsidRDefault="000459D0" w:rsidP="00DC1A1A">
      <w:pPr>
        <w:spacing w:after="0" w:line="240" w:lineRule="auto"/>
      </w:pPr>
      <w:r>
        <w:separator/>
      </w:r>
    </w:p>
    <w:p w14:paraId="5E4278ED" w14:textId="77777777" w:rsidR="000459D0" w:rsidRDefault="000459D0"/>
    <w:p w14:paraId="372611E3" w14:textId="77777777" w:rsidR="000459D0" w:rsidRDefault="000459D0" w:rsidP="00454290"/>
  </w:endnote>
  <w:endnote w:type="continuationSeparator" w:id="0">
    <w:p w14:paraId="03DD1F88" w14:textId="77777777" w:rsidR="000459D0" w:rsidRDefault="000459D0" w:rsidP="00DC1A1A">
      <w:pPr>
        <w:spacing w:after="0" w:line="240" w:lineRule="auto"/>
      </w:pPr>
      <w:r>
        <w:continuationSeparator/>
      </w:r>
    </w:p>
    <w:p w14:paraId="550F64EB" w14:textId="77777777" w:rsidR="000459D0" w:rsidRDefault="000459D0"/>
    <w:p w14:paraId="4A9F7445" w14:textId="77777777" w:rsidR="000459D0" w:rsidRDefault="000459D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611A9C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797CA" w14:textId="77777777" w:rsidR="000459D0" w:rsidRDefault="000459D0" w:rsidP="00DC1A1A">
      <w:pPr>
        <w:spacing w:after="0" w:line="240" w:lineRule="auto"/>
      </w:pPr>
      <w:r>
        <w:separator/>
      </w:r>
    </w:p>
    <w:p w14:paraId="25F6FF2B" w14:textId="77777777" w:rsidR="000459D0" w:rsidRDefault="000459D0"/>
    <w:p w14:paraId="0FA7E5D9" w14:textId="77777777" w:rsidR="000459D0" w:rsidRDefault="000459D0" w:rsidP="00454290"/>
  </w:footnote>
  <w:footnote w:type="continuationSeparator" w:id="0">
    <w:p w14:paraId="4A245419" w14:textId="77777777" w:rsidR="000459D0" w:rsidRDefault="000459D0" w:rsidP="00DC1A1A">
      <w:pPr>
        <w:spacing w:after="0" w:line="240" w:lineRule="auto"/>
      </w:pPr>
      <w:r>
        <w:continuationSeparator/>
      </w:r>
    </w:p>
    <w:p w14:paraId="6EBB0C96" w14:textId="77777777" w:rsidR="000459D0" w:rsidRDefault="000459D0"/>
    <w:p w14:paraId="18DEB79A" w14:textId="77777777" w:rsidR="000459D0" w:rsidRDefault="000459D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1C0C79CB" w:rsidR="006E6CE4" w:rsidRPr="006E6CE4" w:rsidRDefault="00611A9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59D0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A51BD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1D8B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2E4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1BE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1A9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52A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6B23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3144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A51BD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D01BE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F12B0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8598D"/>
    <w:rsid w:val="00FA27AC"/>
    <w:rsid w:val="00FA3A7D"/>
    <w:rsid w:val="00FE3144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48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2026-06-03T11:43:00Z</dcterms:modified>
</cp:coreProperties>
</file>