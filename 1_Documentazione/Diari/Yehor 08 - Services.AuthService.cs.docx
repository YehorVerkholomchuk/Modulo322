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213D8654" w:rsidR="005D6E86" w:rsidRPr="001D1B3C" w:rsidRDefault="00651DA4" w:rsidP="00632B06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1ABFEF2A" w:rsidR="005D6E86" w:rsidRPr="001D1B3C" w:rsidRDefault="002900AD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="00560B7B"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t>.05.26</w:t>
            </w:r>
          </w:p>
        </w:tc>
      </w:tr>
      <w:tr w:rsidR="005D6E86" w:rsidRPr="001D1B3C" w14:paraId="5F311D0D" w14:textId="77777777" w:rsidTr="00AB239B">
        <w:trPr>
          <w:trHeight w:val="250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56E338FF" w:rsidR="005D6E86" w:rsidRPr="001D1B3C" w:rsidRDefault="005D6E86" w:rsidP="00632B06">
            <w:pPr>
              <w:rPr>
                <w:rFonts w:ascii="Arial" w:hAnsi="Arial" w:cs="Arial"/>
              </w:rPr>
            </w:pP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506846AA" w:rsidR="005D6E86" w:rsidRPr="001D1B3C" w:rsidRDefault="007153E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8F5E5F" w14:paraId="199D0E7C" w14:textId="77777777" w:rsidTr="004D6C56">
        <w:trPr>
          <w:trHeight w:val="4050"/>
        </w:trPr>
        <w:tc>
          <w:tcPr>
            <w:tcW w:w="9854" w:type="dxa"/>
          </w:tcPr>
          <w:p w14:paraId="42871F4D" w14:textId="77777777" w:rsidR="000D6B81" w:rsidRDefault="00263EC8" w:rsidP="00263EC8">
            <w:pPr>
              <w:pStyle w:val="Titolo1"/>
            </w:pPr>
            <w:r>
              <w:t xml:space="preserve">File di lavoro: </w:t>
            </w:r>
          </w:p>
          <w:p w14:paraId="6660BA8F" w14:textId="639C4DDF" w:rsidR="007153E5" w:rsidRPr="00AC2C2F" w:rsidRDefault="00AC2C2F" w:rsidP="007153E5">
            <w:pPr>
              <w:rPr>
                <w:lang w:val="en-US"/>
              </w:rPr>
            </w:pPr>
            <w:r w:rsidRPr="00AC2C2F">
              <w:rPr>
                <w:lang w:val="en-US"/>
              </w:rPr>
              <w:t>Services/AuthService.cs</w:t>
            </w:r>
          </w:p>
          <w:p w14:paraId="1C4B376D" w14:textId="77777777" w:rsidR="00263EC8" w:rsidRPr="00AC2C2F" w:rsidRDefault="00263EC8" w:rsidP="00263EC8">
            <w:pPr>
              <w:pStyle w:val="Titolo1"/>
              <w:rPr>
                <w:lang w:val="en-US"/>
              </w:rPr>
            </w:pPr>
            <w:r w:rsidRPr="00AC2C2F">
              <w:rPr>
                <w:lang w:val="en-US"/>
              </w:rPr>
              <w:t>Lavoro principale:</w:t>
            </w:r>
          </w:p>
          <w:p w14:paraId="50D026A7" w14:textId="27A47099" w:rsidR="00263EC8" w:rsidRPr="00AC2C2F" w:rsidRDefault="00AC2C2F" w:rsidP="00263EC8">
            <w:pPr>
              <w:rPr>
                <w:lang w:val="en-US"/>
              </w:rPr>
            </w:pPr>
            <w:r w:rsidRPr="00AC2C2F">
              <w:rPr>
                <w:lang w:val="en-US"/>
              </w:rPr>
              <w:t>ChangeUsernameAsync(string oldUsername, string newUsername)</w:t>
            </w:r>
          </w:p>
          <w:p w14:paraId="4F12A623" w14:textId="77777777" w:rsidR="008B6852" w:rsidRDefault="008B6852" w:rsidP="008B6852">
            <w:pPr>
              <w:pStyle w:val="Titolo1"/>
            </w:pPr>
            <w:r>
              <w:t>Tempo approssimativo:</w:t>
            </w:r>
          </w:p>
          <w:p w14:paraId="3BDFF3E9" w14:textId="6FB9E430" w:rsidR="008B6852" w:rsidRPr="008B6852" w:rsidRDefault="00AC2C2F" w:rsidP="008B6852">
            <w:r>
              <w:t>20 minuti</w:t>
            </w:r>
          </w:p>
        </w:tc>
      </w:tr>
      <w:bookmarkEnd w:id="0"/>
      <w:bookmarkEnd w:id="1"/>
      <w:bookmarkEnd w:id="2"/>
    </w:tbl>
    <w:p w14:paraId="7DBC64FA" w14:textId="77777777" w:rsidR="004B7227" w:rsidRPr="00140581" w:rsidRDefault="004B7227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6138D528" w:rsidR="000E3821" w:rsidRPr="001D1B3C" w:rsidRDefault="00160160" w:rsidP="00F955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Difficoltà con il cambiamento dello username come dato credenziale</w:t>
            </w:r>
          </w:p>
        </w:tc>
      </w:tr>
    </w:tbl>
    <w:p w14:paraId="4827ED88" w14:textId="09480327" w:rsidR="00632B06" w:rsidRPr="001D1B3C" w:rsidRDefault="0056591C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13CB3172" w:rsidR="00632B06" w:rsidRPr="001D1B3C" w:rsidRDefault="00160160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Corrispondente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6AD8D8AE" w:rsidR="0091560D" w:rsidRPr="001D1B3C" w:rsidRDefault="00160160" w:rsidP="00AB23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Services.TxtStorageService.cs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7CB4DE2D" w:rsidR="00872C0D" w:rsidRDefault="00560B7B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E6107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160160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B6852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3C1270B5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EndPr/>
        <w:sdtContent>
          <w:r w:rsidR="00C14EAB">
            <w:rPr>
              <w:rFonts w:ascii="Arial" w:hAnsi="Arial" w:cs="Arial"/>
            </w:rPr>
            <w:t>ChatGPT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70062E06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160160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659AF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6193055F" w14:textId="0A35A814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5C786056" w14:textId="0DE2A1D3" w:rsidR="00A46F22" w:rsidRDefault="00160160" w:rsidP="00872C0D">
      <w:pPr>
        <w:pStyle w:val="Nessunaspaziatura"/>
        <w:rPr>
          <w:rFonts w:ascii="Arial" w:hAnsi="Arial" w:cs="Arial"/>
        </w:rPr>
      </w:pPr>
      <w:bookmarkStart w:id="3" w:name="_Hlk219186319"/>
      <w:r>
        <w:rPr>
          <w:rFonts w:ascii="Arial" w:hAnsi="Arial" w:cs="Arial"/>
        </w:rPr>
        <w:t>Cambio username per accesso futuro</w:t>
      </w:r>
    </w:p>
    <w:p w14:paraId="662303AB" w14:textId="77777777" w:rsidR="00160160" w:rsidRPr="00872C0D" w:rsidRDefault="00160160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bookmarkEnd w:id="3"/>
    <w:p w14:paraId="21F434D3" w14:textId="7E28FF0A" w:rsidR="00A46F22" w:rsidRDefault="00160160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Esempio</w:t>
      </w:r>
    </w:p>
    <w:p w14:paraId="278FB86E" w14:textId="77777777" w:rsidR="0074583B" w:rsidRDefault="0074583B" w:rsidP="00872C0D">
      <w:pPr>
        <w:pStyle w:val="Nessunaspaziatura"/>
        <w:rPr>
          <w:rFonts w:ascii="Arial" w:hAnsi="Arial" w:cs="Arial"/>
        </w:rPr>
      </w:pPr>
    </w:p>
    <w:p w14:paraId="655D6392" w14:textId="61A2DB31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160160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160160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B621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3EF429D1" w14:textId="40FE3D03" w:rsidR="00C14EAB" w:rsidRPr="001D1B3C" w:rsidRDefault="00160160" w:rsidP="00624F63">
      <w:pPr>
        <w:pStyle w:val="Nessunaspaziatura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DOC maui</w:t>
      </w:r>
    </w:p>
    <w:sectPr w:rsidR="00C14EAB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A4C266" w14:textId="77777777" w:rsidR="008660D2" w:rsidRDefault="008660D2" w:rsidP="00DC1A1A">
      <w:pPr>
        <w:spacing w:after="0" w:line="240" w:lineRule="auto"/>
      </w:pPr>
      <w:r>
        <w:separator/>
      </w:r>
    </w:p>
    <w:p w14:paraId="37C2A703" w14:textId="77777777" w:rsidR="008660D2" w:rsidRDefault="008660D2"/>
    <w:p w14:paraId="418DDD68" w14:textId="77777777" w:rsidR="008660D2" w:rsidRDefault="008660D2" w:rsidP="00454290"/>
  </w:endnote>
  <w:endnote w:type="continuationSeparator" w:id="0">
    <w:p w14:paraId="418A7F72" w14:textId="77777777" w:rsidR="008660D2" w:rsidRDefault="008660D2" w:rsidP="00DC1A1A">
      <w:pPr>
        <w:spacing w:after="0" w:line="240" w:lineRule="auto"/>
      </w:pPr>
      <w:r>
        <w:continuationSeparator/>
      </w:r>
    </w:p>
    <w:p w14:paraId="79481B8B" w14:textId="77777777" w:rsidR="008660D2" w:rsidRDefault="008660D2"/>
    <w:p w14:paraId="5E55893F" w14:textId="77777777" w:rsidR="008660D2" w:rsidRDefault="008660D2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24EAA159" w:rsidR="007C13BA" w:rsidRPr="004C3844" w:rsidRDefault="00560B7B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962AE3" w:rsidRPr="00E04DB2">
          <w:rPr>
            <w:rFonts w:ascii="Arial" w:hAnsi="Arial" w:cs="Arial"/>
          </w:rPr>
          <w:t>Nome Progetto:</w:t>
        </w:r>
        <w:r w:rsidR="006E6CE4">
          <w:rPr>
            <w:rFonts w:ascii="Arial" w:hAnsi="Arial" w:cs="Arial"/>
          </w:rPr>
          <w:t xml:space="preserve"> </w:t>
        </w:r>
        <w:r w:rsidR="00827449">
          <w:rPr>
            <w:rFonts w:ascii="Arial" w:hAnsi="Arial" w:cs="Arial"/>
          </w:rPr>
          <w:t>MyLibrary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A19BA" w14:textId="77777777" w:rsidR="008660D2" w:rsidRDefault="008660D2" w:rsidP="00DC1A1A">
      <w:pPr>
        <w:spacing w:after="0" w:line="240" w:lineRule="auto"/>
      </w:pPr>
      <w:r>
        <w:separator/>
      </w:r>
    </w:p>
    <w:p w14:paraId="2459C259" w14:textId="77777777" w:rsidR="008660D2" w:rsidRDefault="008660D2"/>
    <w:p w14:paraId="228198A4" w14:textId="77777777" w:rsidR="008660D2" w:rsidRDefault="008660D2" w:rsidP="00454290"/>
  </w:footnote>
  <w:footnote w:type="continuationSeparator" w:id="0">
    <w:p w14:paraId="2EBCDB02" w14:textId="77777777" w:rsidR="008660D2" w:rsidRDefault="008660D2" w:rsidP="00DC1A1A">
      <w:pPr>
        <w:spacing w:after="0" w:line="240" w:lineRule="auto"/>
      </w:pPr>
      <w:r>
        <w:continuationSeparator/>
      </w:r>
    </w:p>
    <w:p w14:paraId="1E2A9F04" w14:textId="77777777" w:rsidR="008660D2" w:rsidRDefault="008660D2"/>
    <w:p w14:paraId="64231446" w14:textId="77777777" w:rsidR="008660D2" w:rsidRDefault="008660D2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A0466" w14:textId="04EF3105" w:rsidR="006E6CE4" w:rsidRPr="006E6CE4" w:rsidRDefault="00214B61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Yehor Verkholomchuk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494E8D"/>
    <w:multiLevelType w:val="hybridMultilevel"/>
    <w:tmpl w:val="6E84512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736782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48B9"/>
    <w:rsid w:val="000067D0"/>
    <w:rsid w:val="000076AF"/>
    <w:rsid w:val="00007C9A"/>
    <w:rsid w:val="00012676"/>
    <w:rsid w:val="000158A6"/>
    <w:rsid w:val="000244EB"/>
    <w:rsid w:val="0002551B"/>
    <w:rsid w:val="00025DC2"/>
    <w:rsid w:val="00027A63"/>
    <w:rsid w:val="000308FC"/>
    <w:rsid w:val="00030C24"/>
    <w:rsid w:val="00030C7F"/>
    <w:rsid w:val="00033A44"/>
    <w:rsid w:val="00033E81"/>
    <w:rsid w:val="000364A4"/>
    <w:rsid w:val="00036F25"/>
    <w:rsid w:val="00037E6F"/>
    <w:rsid w:val="00040C15"/>
    <w:rsid w:val="00043171"/>
    <w:rsid w:val="00043D3C"/>
    <w:rsid w:val="0004416A"/>
    <w:rsid w:val="00046102"/>
    <w:rsid w:val="000478C2"/>
    <w:rsid w:val="00047F2C"/>
    <w:rsid w:val="00050D8D"/>
    <w:rsid w:val="00050E71"/>
    <w:rsid w:val="00052044"/>
    <w:rsid w:val="00053042"/>
    <w:rsid w:val="00055151"/>
    <w:rsid w:val="0005784F"/>
    <w:rsid w:val="000613E9"/>
    <w:rsid w:val="00064C75"/>
    <w:rsid w:val="00065D85"/>
    <w:rsid w:val="00066A06"/>
    <w:rsid w:val="00067112"/>
    <w:rsid w:val="0006730A"/>
    <w:rsid w:val="00071923"/>
    <w:rsid w:val="00072292"/>
    <w:rsid w:val="00072746"/>
    <w:rsid w:val="000735E9"/>
    <w:rsid w:val="000740BD"/>
    <w:rsid w:val="000758BC"/>
    <w:rsid w:val="00076909"/>
    <w:rsid w:val="0007690C"/>
    <w:rsid w:val="00076BE1"/>
    <w:rsid w:val="00077C11"/>
    <w:rsid w:val="000831E6"/>
    <w:rsid w:val="0008526E"/>
    <w:rsid w:val="000860E8"/>
    <w:rsid w:val="000922BA"/>
    <w:rsid w:val="0009372E"/>
    <w:rsid w:val="000954BC"/>
    <w:rsid w:val="000972F0"/>
    <w:rsid w:val="000A289F"/>
    <w:rsid w:val="000A3157"/>
    <w:rsid w:val="000A3A4C"/>
    <w:rsid w:val="000A3A85"/>
    <w:rsid w:val="000A4009"/>
    <w:rsid w:val="000A5966"/>
    <w:rsid w:val="000A7AE3"/>
    <w:rsid w:val="000B1838"/>
    <w:rsid w:val="000B1A1B"/>
    <w:rsid w:val="000B2741"/>
    <w:rsid w:val="000B4FED"/>
    <w:rsid w:val="000B56F7"/>
    <w:rsid w:val="000B69E9"/>
    <w:rsid w:val="000B7B27"/>
    <w:rsid w:val="000C0851"/>
    <w:rsid w:val="000C0F11"/>
    <w:rsid w:val="000C1649"/>
    <w:rsid w:val="000C2046"/>
    <w:rsid w:val="000C58D3"/>
    <w:rsid w:val="000C64FB"/>
    <w:rsid w:val="000D03DD"/>
    <w:rsid w:val="000D3475"/>
    <w:rsid w:val="000D6B81"/>
    <w:rsid w:val="000E0ED6"/>
    <w:rsid w:val="000E2F84"/>
    <w:rsid w:val="000E3821"/>
    <w:rsid w:val="000E38F6"/>
    <w:rsid w:val="000E50B0"/>
    <w:rsid w:val="000E5DF6"/>
    <w:rsid w:val="000E63EB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1F8C"/>
    <w:rsid w:val="00102400"/>
    <w:rsid w:val="00103FC9"/>
    <w:rsid w:val="001045FB"/>
    <w:rsid w:val="001066CC"/>
    <w:rsid w:val="00110F9A"/>
    <w:rsid w:val="001146D8"/>
    <w:rsid w:val="001179FD"/>
    <w:rsid w:val="00121EA6"/>
    <w:rsid w:val="00123C47"/>
    <w:rsid w:val="00123CF1"/>
    <w:rsid w:val="00125D68"/>
    <w:rsid w:val="001279CE"/>
    <w:rsid w:val="00127E95"/>
    <w:rsid w:val="001310B5"/>
    <w:rsid w:val="00132F5C"/>
    <w:rsid w:val="00136805"/>
    <w:rsid w:val="00137E61"/>
    <w:rsid w:val="0014045A"/>
    <w:rsid w:val="00140581"/>
    <w:rsid w:val="00141355"/>
    <w:rsid w:val="0014533D"/>
    <w:rsid w:val="00150436"/>
    <w:rsid w:val="00153169"/>
    <w:rsid w:val="00154097"/>
    <w:rsid w:val="00154A4B"/>
    <w:rsid w:val="00154ED6"/>
    <w:rsid w:val="00155A13"/>
    <w:rsid w:val="001567C0"/>
    <w:rsid w:val="0015716D"/>
    <w:rsid w:val="0016007E"/>
    <w:rsid w:val="00160160"/>
    <w:rsid w:val="0016106B"/>
    <w:rsid w:val="00162230"/>
    <w:rsid w:val="0016264F"/>
    <w:rsid w:val="00162AE0"/>
    <w:rsid w:val="00163C19"/>
    <w:rsid w:val="00163CDC"/>
    <w:rsid w:val="00165C47"/>
    <w:rsid w:val="00165E80"/>
    <w:rsid w:val="0017333F"/>
    <w:rsid w:val="0017495C"/>
    <w:rsid w:val="001771D2"/>
    <w:rsid w:val="00177A2D"/>
    <w:rsid w:val="00182BD5"/>
    <w:rsid w:val="00183D28"/>
    <w:rsid w:val="001874F8"/>
    <w:rsid w:val="0018785F"/>
    <w:rsid w:val="00187BB9"/>
    <w:rsid w:val="00191055"/>
    <w:rsid w:val="00191AC6"/>
    <w:rsid w:val="00191D01"/>
    <w:rsid w:val="001938A9"/>
    <w:rsid w:val="00194D02"/>
    <w:rsid w:val="001A435E"/>
    <w:rsid w:val="001A4C79"/>
    <w:rsid w:val="001A744E"/>
    <w:rsid w:val="001A7D6B"/>
    <w:rsid w:val="001B18DF"/>
    <w:rsid w:val="001B2615"/>
    <w:rsid w:val="001B291E"/>
    <w:rsid w:val="001B2E68"/>
    <w:rsid w:val="001B620E"/>
    <w:rsid w:val="001B650C"/>
    <w:rsid w:val="001B7FC9"/>
    <w:rsid w:val="001C0C47"/>
    <w:rsid w:val="001C2A11"/>
    <w:rsid w:val="001C3C91"/>
    <w:rsid w:val="001C3D44"/>
    <w:rsid w:val="001D0668"/>
    <w:rsid w:val="001D1501"/>
    <w:rsid w:val="001D1673"/>
    <w:rsid w:val="001D1A1F"/>
    <w:rsid w:val="001D1B3C"/>
    <w:rsid w:val="001D225A"/>
    <w:rsid w:val="001D2729"/>
    <w:rsid w:val="001D4FC0"/>
    <w:rsid w:val="001D5249"/>
    <w:rsid w:val="001D58AC"/>
    <w:rsid w:val="001D7660"/>
    <w:rsid w:val="001E2098"/>
    <w:rsid w:val="001E288D"/>
    <w:rsid w:val="001E29C5"/>
    <w:rsid w:val="001E2C70"/>
    <w:rsid w:val="001E2D4A"/>
    <w:rsid w:val="001E37BA"/>
    <w:rsid w:val="001E54E9"/>
    <w:rsid w:val="001F0C55"/>
    <w:rsid w:val="001F1928"/>
    <w:rsid w:val="001F2D9A"/>
    <w:rsid w:val="001F3894"/>
    <w:rsid w:val="001F3CA3"/>
    <w:rsid w:val="001F769A"/>
    <w:rsid w:val="00200359"/>
    <w:rsid w:val="002065C1"/>
    <w:rsid w:val="0021114E"/>
    <w:rsid w:val="00212D4F"/>
    <w:rsid w:val="00213F66"/>
    <w:rsid w:val="00214B61"/>
    <w:rsid w:val="00214FB7"/>
    <w:rsid w:val="0022098C"/>
    <w:rsid w:val="00222C1C"/>
    <w:rsid w:val="002268EE"/>
    <w:rsid w:val="00231119"/>
    <w:rsid w:val="0023131E"/>
    <w:rsid w:val="00233151"/>
    <w:rsid w:val="002332D8"/>
    <w:rsid w:val="00234162"/>
    <w:rsid w:val="00234D8D"/>
    <w:rsid w:val="002351CD"/>
    <w:rsid w:val="00237509"/>
    <w:rsid w:val="00240A90"/>
    <w:rsid w:val="00241A0A"/>
    <w:rsid w:val="00245760"/>
    <w:rsid w:val="00245E6B"/>
    <w:rsid w:val="00250585"/>
    <w:rsid w:val="00252C86"/>
    <w:rsid w:val="002538D2"/>
    <w:rsid w:val="00254347"/>
    <w:rsid w:val="00254A22"/>
    <w:rsid w:val="0025788A"/>
    <w:rsid w:val="00257B4A"/>
    <w:rsid w:val="00257CD9"/>
    <w:rsid w:val="002600D9"/>
    <w:rsid w:val="002618F4"/>
    <w:rsid w:val="002638A5"/>
    <w:rsid w:val="00263AEC"/>
    <w:rsid w:val="00263EC8"/>
    <w:rsid w:val="00263FD3"/>
    <w:rsid w:val="00267B58"/>
    <w:rsid w:val="00267CFA"/>
    <w:rsid w:val="00270377"/>
    <w:rsid w:val="0027315C"/>
    <w:rsid w:val="00273BBF"/>
    <w:rsid w:val="00274418"/>
    <w:rsid w:val="002746DB"/>
    <w:rsid w:val="002810EF"/>
    <w:rsid w:val="00282ACD"/>
    <w:rsid w:val="00282C97"/>
    <w:rsid w:val="00283178"/>
    <w:rsid w:val="00287CCC"/>
    <w:rsid w:val="002900AD"/>
    <w:rsid w:val="0029130F"/>
    <w:rsid w:val="0029264B"/>
    <w:rsid w:val="00293AB6"/>
    <w:rsid w:val="00294D69"/>
    <w:rsid w:val="002A0278"/>
    <w:rsid w:val="002A0284"/>
    <w:rsid w:val="002A0676"/>
    <w:rsid w:val="002A2BF5"/>
    <w:rsid w:val="002A4220"/>
    <w:rsid w:val="002A4353"/>
    <w:rsid w:val="002B1451"/>
    <w:rsid w:val="002B263F"/>
    <w:rsid w:val="002B2877"/>
    <w:rsid w:val="002B2B17"/>
    <w:rsid w:val="002B3F85"/>
    <w:rsid w:val="002B5A7B"/>
    <w:rsid w:val="002B72C2"/>
    <w:rsid w:val="002C0DCB"/>
    <w:rsid w:val="002C3D87"/>
    <w:rsid w:val="002C5D20"/>
    <w:rsid w:val="002C699E"/>
    <w:rsid w:val="002C6BB9"/>
    <w:rsid w:val="002D1431"/>
    <w:rsid w:val="002D169D"/>
    <w:rsid w:val="002D5818"/>
    <w:rsid w:val="002D7737"/>
    <w:rsid w:val="002E03F5"/>
    <w:rsid w:val="002E25EA"/>
    <w:rsid w:val="002E39A5"/>
    <w:rsid w:val="002E44A3"/>
    <w:rsid w:val="002E5D2A"/>
    <w:rsid w:val="002F5981"/>
    <w:rsid w:val="002F65F1"/>
    <w:rsid w:val="003009EF"/>
    <w:rsid w:val="00301624"/>
    <w:rsid w:val="003016F3"/>
    <w:rsid w:val="00301A0D"/>
    <w:rsid w:val="00301B06"/>
    <w:rsid w:val="00302C3F"/>
    <w:rsid w:val="00310225"/>
    <w:rsid w:val="00310B01"/>
    <w:rsid w:val="00317FB9"/>
    <w:rsid w:val="003202FC"/>
    <w:rsid w:val="003205A1"/>
    <w:rsid w:val="00320EC8"/>
    <w:rsid w:val="0032313E"/>
    <w:rsid w:val="00324211"/>
    <w:rsid w:val="003252C3"/>
    <w:rsid w:val="00325F89"/>
    <w:rsid w:val="00326712"/>
    <w:rsid w:val="0032704F"/>
    <w:rsid w:val="0033073B"/>
    <w:rsid w:val="00333D10"/>
    <w:rsid w:val="00334094"/>
    <w:rsid w:val="00335024"/>
    <w:rsid w:val="00336F12"/>
    <w:rsid w:val="00341B5F"/>
    <w:rsid w:val="00345A95"/>
    <w:rsid w:val="00345C71"/>
    <w:rsid w:val="003470ED"/>
    <w:rsid w:val="003502FB"/>
    <w:rsid w:val="00352162"/>
    <w:rsid w:val="003526B0"/>
    <w:rsid w:val="003535D3"/>
    <w:rsid w:val="00353C04"/>
    <w:rsid w:val="00354B2C"/>
    <w:rsid w:val="003576C0"/>
    <w:rsid w:val="00360883"/>
    <w:rsid w:val="003610D9"/>
    <w:rsid w:val="00373821"/>
    <w:rsid w:val="00380082"/>
    <w:rsid w:val="00380127"/>
    <w:rsid w:val="003802C5"/>
    <w:rsid w:val="00381B70"/>
    <w:rsid w:val="00383A5B"/>
    <w:rsid w:val="0039111E"/>
    <w:rsid w:val="00392D98"/>
    <w:rsid w:val="00393FE0"/>
    <w:rsid w:val="0039441A"/>
    <w:rsid w:val="0039643D"/>
    <w:rsid w:val="003968C5"/>
    <w:rsid w:val="003A6246"/>
    <w:rsid w:val="003A69C1"/>
    <w:rsid w:val="003B1392"/>
    <w:rsid w:val="003B1A05"/>
    <w:rsid w:val="003B1F9E"/>
    <w:rsid w:val="003B3A61"/>
    <w:rsid w:val="003B5325"/>
    <w:rsid w:val="003B591B"/>
    <w:rsid w:val="003B5FE3"/>
    <w:rsid w:val="003B625A"/>
    <w:rsid w:val="003B6FDD"/>
    <w:rsid w:val="003B77EB"/>
    <w:rsid w:val="003C06BA"/>
    <w:rsid w:val="003C1500"/>
    <w:rsid w:val="003C301A"/>
    <w:rsid w:val="003C32F1"/>
    <w:rsid w:val="003C33A7"/>
    <w:rsid w:val="003C740C"/>
    <w:rsid w:val="003D0B4F"/>
    <w:rsid w:val="003D1312"/>
    <w:rsid w:val="003D5C73"/>
    <w:rsid w:val="003E0FC9"/>
    <w:rsid w:val="003E187E"/>
    <w:rsid w:val="003E3893"/>
    <w:rsid w:val="003E525A"/>
    <w:rsid w:val="003E6E01"/>
    <w:rsid w:val="003F0CE4"/>
    <w:rsid w:val="003F0E54"/>
    <w:rsid w:val="003F2873"/>
    <w:rsid w:val="003F388D"/>
    <w:rsid w:val="003F6251"/>
    <w:rsid w:val="0040010E"/>
    <w:rsid w:val="00401AA9"/>
    <w:rsid w:val="00402165"/>
    <w:rsid w:val="00402BC9"/>
    <w:rsid w:val="0040345D"/>
    <w:rsid w:val="00405EA6"/>
    <w:rsid w:val="00410B71"/>
    <w:rsid w:val="00412A6B"/>
    <w:rsid w:val="00415D9F"/>
    <w:rsid w:val="0041641D"/>
    <w:rsid w:val="00416DED"/>
    <w:rsid w:val="00420DFE"/>
    <w:rsid w:val="00424F15"/>
    <w:rsid w:val="00425EF1"/>
    <w:rsid w:val="00426D79"/>
    <w:rsid w:val="00430989"/>
    <w:rsid w:val="0043247E"/>
    <w:rsid w:val="004343F3"/>
    <w:rsid w:val="00443466"/>
    <w:rsid w:val="00446127"/>
    <w:rsid w:val="00451327"/>
    <w:rsid w:val="004535D0"/>
    <w:rsid w:val="0045409B"/>
    <w:rsid w:val="00454290"/>
    <w:rsid w:val="00456321"/>
    <w:rsid w:val="00462104"/>
    <w:rsid w:val="00462130"/>
    <w:rsid w:val="00463B7E"/>
    <w:rsid w:val="004661A9"/>
    <w:rsid w:val="004670BF"/>
    <w:rsid w:val="004726E1"/>
    <w:rsid w:val="004761EF"/>
    <w:rsid w:val="00477157"/>
    <w:rsid w:val="00477AA9"/>
    <w:rsid w:val="00480524"/>
    <w:rsid w:val="00483A5E"/>
    <w:rsid w:val="004843DE"/>
    <w:rsid w:val="00484EBD"/>
    <w:rsid w:val="0048777E"/>
    <w:rsid w:val="00487EAB"/>
    <w:rsid w:val="004904FD"/>
    <w:rsid w:val="0049228C"/>
    <w:rsid w:val="00494801"/>
    <w:rsid w:val="00494D0D"/>
    <w:rsid w:val="00495367"/>
    <w:rsid w:val="00496D55"/>
    <w:rsid w:val="004A04D7"/>
    <w:rsid w:val="004A0D31"/>
    <w:rsid w:val="004A2C5D"/>
    <w:rsid w:val="004A3661"/>
    <w:rsid w:val="004A402D"/>
    <w:rsid w:val="004A4DE3"/>
    <w:rsid w:val="004A4FD3"/>
    <w:rsid w:val="004A5875"/>
    <w:rsid w:val="004A5B1E"/>
    <w:rsid w:val="004A6C14"/>
    <w:rsid w:val="004B11F7"/>
    <w:rsid w:val="004B1E77"/>
    <w:rsid w:val="004B4713"/>
    <w:rsid w:val="004B51DE"/>
    <w:rsid w:val="004B51FB"/>
    <w:rsid w:val="004B61B3"/>
    <w:rsid w:val="004B71A8"/>
    <w:rsid w:val="004B7227"/>
    <w:rsid w:val="004B7907"/>
    <w:rsid w:val="004C0FCB"/>
    <w:rsid w:val="004C1616"/>
    <w:rsid w:val="004C3844"/>
    <w:rsid w:val="004C4142"/>
    <w:rsid w:val="004C63E4"/>
    <w:rsid w:val="004C7171"/>
    <w:rsid w:val="004C7433"/>
    <w:rsid w:val="004D0B4B"/>
    <w:rsid w:val="004D3E95"/>
    <w:rsid w:val="004D40E5"/>
    <w:rsid w:val="004D4128"/>
    <w:rsid w:val="004D4225"/>
    <w:rsid w:val="004D6C56"/>
    <w:rsid w:val="004D7F6B"/>
    <w:rsid w:val="004E0D35"/>
    <w:rsid w:val="004E1760"/>
    <w:rsid w:val="004E4102"/>
    <w:rsid w:val="004E4A18"/>
    <w:rsid w:val="004E5270"/>
    <w:rsid w:val="004F0A59"/>
    <w:rsid w:val="004F2929"/>
    <w:rsid w:val="004F3005"/>
    <w:rsid w:val="004F3170"/>
    <w:rsid w:val="004F4C40"/>
    <w:rsid w:val="004F685E"/>
    <w:rsid w:val="004F7D1A"/>
    <w:rsid w:val="00500534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178B3"/>
    <w:rsid w:val="0052023C"/>
    <w:rsid w:val="0052140E"/>
    <w:rsid w:val="00521F7F"/>
    <w:rsid w:val="00522AB0"/>
    <w:rsid w:val="005231B7"/>
    <w:rsid w:val="00523476"/>
    <w:rsid w:val="005236F5"/>
    <w:rsid w:val="00523C9C"/>
    <w:rsid w:val="00524250"/>
    <w:rsid w:val="0052473F"/>
    <w:rsid w:val="005260A3"/>
    <w:rsid w:val="00526506"/>
    <w:rsid w:val="005265D1"/>
    <w:rsid w:val="00527253"/>
    <w:rsid w:val="005304F0"/>
    <w:rsid w:val="00532DDA"/>
    <w:rsid w:val="00532DDB"/>
    <w:rsid w:val="0053354A"/>
    <w:rsid w:val="0053519A"/>
    <w:rsid w:val="00535A56"/>
    <w:rsid w:val="00535F1C"/>
    <w:rsid w:val="005405C5"/>
    <w:rsid w:val="005431AD"/>
    <w:rsid w:val="00543271"/>
    <w:rsid w:val="00546289"/>
    <w:rsid w:val="00546CF9"/>
    <w:rsid w:val="005470D0"/>
    <w:rsid w:val="00547FBE"/>
    <w:rsid w:val="0055125C"/>
    <w:rsid w:val="005530D2"/>
    <w:rsid w:val="00554715"/>
    <w:rsid w:val="00554A5A"/>
    <w:rsid w:val="00554D01"/>
    <w:rsid w:val="00555961"/>
    <w:rsid w:val="005564B1"/>
    <w:rsid w:val="005578E9"/>
    <w:rsid w:val="00557EE0"/>
    <w:rsid w:val="00560B7B"/>
    <w:rsid w:val="0056158B"/>
    <w:rsid w:val="00561894"/>
    <w:rsid w:val="00562D8A"/>
    <w:rsid w:val="0056429F"/>
    <w:rsid w:val="0056535F"/>
    <w:rsid w:val="0056591C"/>
    <w:rsid w:val="005661FF"/>
    <w:rsid w:val="0056633C"/>
    <w:rsid w:val="00567F81"/>
    <w:rsid w:val="005734A6"/>
    <w:rsid w:val="005772D2"/>
    <w:rsid w:val="005779F8"/>
    <w:rsid w:val="00580631"/>
    <w:rsid w:val="0058162B"/>
    <w:rsid w:val="0058179E"/>
    <w:rsid w:val="00583DC3"/>
    <w:rsid w:val="005842BB"/>
    <w:rsid w:val="00584B81"/>
    <w:rsid w:val="005906EA"/>
    <w:rsid w:val="00591A9D"/>
    <w:rsid w:val="0059294D"/>
    <w:rsid w:val="00593131"/>
    <w:rsid w:val="0059370C"/>
    <w:rsid w:val="00593AC7"/>
    <w:rsid w:val="00596940"/>
    <w:rsid w:val="00597434"/>
    <w:rsid w:val="005974EC"/>
    <w:rsid w:val="005A0287"/>
    <w:rsid w:val="005A1596"/>
    <w:rsid w:val="005A210B"/>
    <w:rsid w:val="005A24FF"/>
    <w:rsid w:val="005A3517"/>
    <w:rsid w:val="005A3B89"/>
    <w:rsid w:val="005A5E61"/>
    <w:rsid w:val="005A6F14"/>
    <w:rsid w:val="005B35F0"/>
    <w:rsid w:val="005B4E36"/>
    <w:rsid w:val="005B5DB4"/>
    <w:rsid w:val="005C0EB8"/>
    <w:rsid w:val="005C3D5B"/>
    <w:rsid w:val="005C42AD"/>
    <w:rsid w:val="005C56F4"/>
    <w:rsid w:val="005C623B"/>
    <w:rsid w:val="005C7AFF"/>
    <w:rsid w:val="005D036B"/>
    <w:rsid w:val="005D3A96"/>
    <w:rsid w:val="005D6E86"/>
    <w:rsid w:val="005E2FE4"/>
    <w:rsid w:val="005E5B4B"/>
    <w:rsid w:val="005E7AD9"/>
    <w:rsid w:val="005E7ECF"/>
    <w:rsid w:val="005F23C0"/>
    <w:rsid w:val="005F2F65"/>
    <w:rsid w:val="005F3214"/>
    <w:rsid w:val="005F3F65"/>
    <w:rsid w:val="005F5C79"/>
    <w:rsid w:val="00600399"/>
    <w:rsid w:val="00600557"/>
    <w:rsid w:val="00603F9B"/>
    <w:rsid w:val="00604F11"/>
    <w:rsid w:val="00606D24"/>
    <w:rsid w:val="00610052"/>
    <w:rsid w:val="00610CDD"/>
    <w:rsid w:val="0061174C"/>
    <w:rsid w:val="006151D0"/>
    <w:rsid w:val="00615E89"/>
    <w:rsid w:val="0061659F"/>
    <w:rsid w:val="0061791B"/>
    <w:rsid w:val="00617D89"/>
    <w:rsid w:val="006222A5"/>
    <w:rsid w:val="00623848"/>
    <w:rsid w:val="00624F63"/>
    <w:rsid w:val="00625D79"/>
    <w:rsid w:val="00631A7E"/>
    <w:rsid w:val="00632797"/>
    <w:rsid w:val="00632B06"/>
    <w:rsid w:val="006350DA"/>
    <w:rsid w:val="0063588A"/>
    <w:rsid w:val="00635B5E"/>
    <w:rsid w:val="006368C7"/>
    <w:rsid w:val="00636982"/>
    <w:rsid w:val="00636B75"/>
    <w:rsid w:val="00641060"/>
    <w:rsid w:val="00643F26"/>
    <w:rsid w:val="006473C0"/>
    <w:rsid w:val="00647F5F"/>
    <w:rsid w:val="00650038"/>
    <w:rsid w:val="00651120"/>
    <w:rsid w:val="00651302"/>
    <w:rsid w:val="00651683"/>
    <w:rsid w:val="00651DA4"/>
    <w:rsid w:val="00652017"/>
    <w:rsid w:val="006520C7"/>
    <w:rsid w:val="00653443"/>
    <w:rsid w:val="00653AB1"/>
    <w:rsid w:val="006554DB"/>
    <w:rsid w:val="00655D6D"/>
    <w:rsid w:val="00655E9E"/>
    <w:rsid w:val="0065609E"/>
    <w:rsid w:val="00657E5F"/>
    <w:rsid w:val="006629E5"/>
    <w:rsid w:val="00663897"/>
    <w:rsid w:val="0066409A"/>
    <w:rsid w:val="0066713B"/>
    <w:rsid w:val="0066744F"/>
    <w:rsid w:val="0067184B"/>
    <w:rsid w:val="00672082"/>
    <w:rsid w:val="00672EE4"/>
    <w:rsid w:val="0067366D"/>
    <w:rsid w:val="00673EF4"/>
    <w:rsid w:val="0068002B"/>
    <w:rsid w:val="006804CB"/>
    <w:rsid w:val="00681FED"/>
    <w:rsid w:val="0068235D"/>
    <w:rsid w:val="00686C5A"/>
    <w:rsid w:val="00690992"/>
    <w:rsid w:val="006911F8"/>
    <w:rsid w:val="006926FD"/>
    <w:rsid w:val="006934FC"/>
    <w:rsid w:val="00694440"/>
    <w:rsid w:val="00694A8B"/>
    <w:rsid w:val="00695B94"/>
    <w:rsid w:val="006A65E6"/>
    <w:rsid w:val="006A6D54"/>
    <w:rsid w:val="006B038E"/>
    <w:rsid w:val="006B0451"/>
    <w:rsid w:val="006B2D8D"/>
    <w:rsid w:val="006B4295"/>
    <w:rsid w:val="006B4FD9"/>
    <w:rsid w:val="006B55DB"/>
    <w:rsid w:val="006C21CD"/>
    <w:rsid w:val="006C2CE2"/>
    <w:rsid w:val="006C3133"/>
    <w:rsid w:val="006C630B"/>
    <w:rsid w:val="006C73DC"/>
    <w:rsid w:val="006E26E1"/>
    <w:rsid w:val="006E474F"/>
    <w:rsid w:val="006E6CE4"/>
    <w:rsid w:val="006E7481"/>
    <w:rsid w:val="006E75AE"/>
    <w:rsid w:val="006F1DA6"/>
    <w:rsid w:val="006F2DAD"/>
    <w:rsid w:val="006F4DD6"/>
    <w:rsid w:val="006F52C0"/>
    <w:rsid w:val="006F5C52"/>
    <w:rsid w:val="006F6B84"/>
    <w:rsid w:val="006F7A12"/>
    <w:rsid w:val="00700D4A"/>
    <w:rsid w:val="007010D9"/>
    <w:rsid w:val="007012C3"/>
    <w:rsid w:val="007019D6"/>
    <w:rsid w:val="00701FB8"/>
    <w:rsid w:val="00703073"/>
    <w:rsid w:val="0070519B"/>
    <w:rsid w:val="00705B4E"/>
    <w:rsid w:val="0071037A"/>
    <w:rsid w:val="00712D76"/>
    <w:rsid w:val="007133BD"/>
    <w:rsid w:val="007153E5"/>
    <w:rsid w:val="00715ABE"/>
    <w:rsid w:val="00715BF7"/>
    <w:rsid w:val="00717A11"/>
    <w:rsid w:val="00721145"/>
    <w:rsid w:val="00721990"/>
    <w:rsid w:val="007240DD"/>
    <w:rsid w:val="00725A73"/>
    <w:rsid w:val="00725FB5"/>
    <w:rsid w:val="007263F4"/>
    <w:rsid w:val="00726D18"/>
    <w:rsid w:val="007278AF"/>
    <w:rsid w:val="00727A84"/>
    <w:rsid w:val="0073127A"/>
    <w:rsid w:val="00732596"/>
    <w:rsid w:val="00732C56"/>
    <w:rsid w:val="00732D3A"/>
    <w:rsid w:val="0073514D"/>
    <w:rsid w:val="00735723"/>
    <w:rsid w:val="00736CC9"/>
    <w:rsid w:val="00740580"/>
    <w:rsid w:val="0074073A"/>
    <w:rsid w:val="00740C68"/>
    <w:rsid w:val="00740D4C"/>
    <w:rsid w:val="00742012"/>
    <w:rsid w:val="00743163"/>
    <w:rsid w:val="00745195"/>
    <w:rsid w:val="0074583B"/>
    <w:rsid w:val="007527EE"/>
    <w:rsid w:val="007602D1"/>
    <w:rsid w:val="0076781D"/>
    <w:rsid w:val="00770140"/>
    <w:rsid w:val="0077055E"/>
    <w:rsid w:val="007736B0"/>
    <w:rsid w:val="00773C82"/>
    <w:rsid w:val="00773D87"/>
    <w:rsid w:val="00774741"/>
    <w:rsid w:val="007756F8"/>
    <w:rsid w:val="00781CA8"/>
    <w:rsid w:val="007824E6"/>
    <w:rsid w:val="00783B0F"/>
    <w:rsid w:val="00785731"/>
    <w:rsid w:val="00785F34"/>
    <w:rsid w:val="00787615"/>
    <w:rsid w:val="007941FC"/>
    <w:rsid w:val="00796F46"/>
    <w:rsid w:val="00797A0A"/>
    <w:rsid w:val="007A06FF"/>
    <w:rsid w:val="007A3284"/>
    <w:rsid w:val="007A3C1F"/>
    <w:rsid w:val="007A4D7B"/>
    <w:rsid w:val="007B2F2B"/>
    <w:rsid w:val="007B359E"/>
    <w:rsid w:val="007B6BEB"/>
    <w:rsid w:val="007C13BA"/>
    <w:rsid w:val="007C252F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667"/>
    <w:rsid w:val="007E09F7"/>
    <w:rsid w:val="007E18A0"/>
    <w:rsid w:val="007E222B"/>
    <w:rsid w:val="007E43A2"/>
    <w:rsid w:val="007E4D24"/>
    <w:rsid w:val="007E5C81"/>
    <w:rsid w:val="007E5F20"/>
    <w:rsid w:val="007E7561"/>
    <w:rsid w:val="007E767D"/>
    <w:rsid w:val="007E7CD2"/>
    <w:rsid w:val="007F0AFB"/>
    <w:rsid w:val="007F1C2F"/>
    <w:rsid w:val="007F37B6"/>
    <w:rsid w:val="007F4556"/>
    <w:rsid w:val="007F7B75"/>
    <w:rsid w:val="00800995"/>
    <w:rsid w:val="008021E1"/>
    <w:rsid w:val="00803356"/>
    <w:rsid w:val="00804EA5"/>
    <w:rsid w:val="00806622"/>
    <w:rsid w:val="00806A15"/>
    <w:rsid w:val="00806B01"/>
    <w:rsid w:val="00806DCA"/>
    <w:rsid w:val="00810086"/>
    <w:rsid w:val="00810BCD"/>
    <w:rsid w:val="0081298E"/>
    <w:rsid w:val="00812BB5"/>
    <w:rsid w:val="00813C5F"/>
    <w:rsid w:val="00815C72"/>
    <w:rsid w:val="00820F19"/>
    <w:rsid w:val="00820FE7"/>
    <w:rsid w:val="00821B7A"/>
    <w:rsid w:val="008221C3"/>
    <w:rsid w:val="008236E0"/>
    <w:rsid w:val="008247F1"/>
    <w:rsid w:val="008249E9"/>
    <w:rsid w:val="00824D84"/>
    <w:rsid w:val="00827449"/>
    <w:rsid w:val="0083012F"/>
    <w:rsid w:val="00832FE1"/>
    <w:rsid w:val="008346ED"/>
    <w:rsid w:val="00835566"/>
    <w:rsid w:val="00835EEB"/>
    <w:rsid w:val="00837618"/>
    <w:rsid w:val="008402F7"/>
    <w:rsid w:val="0084067F"/>
    <w:rsid w:val="00840AFB"/>
    <w:rsid w:val="00841D07"/>
    <w:rsid w:val="008423F0"/>
    <w:rsid w:val="0084314F"/>
    <w:rsid w:val="00843F73"/>
    <w:rsid w:val="00844375"/>
    <w:rsid w:val="00846AB9"/>
    <w:rsid w:val="00846E80"/>
    <w:rsid w:val="00851852"/>
    <w:rsid w:val="00853E9C"/>
    <w:rsid w:val="008547D3"/>
    <w:rsid w:val="0085616B"/>
    <w:rsid w:val="00861FD0"/>
    <w:rsid w:val="00863B3A"/>
    <w:rsid w:val="00865D71"/>
    <w:rsid w:val="008660D2"/>
    <w:rsid w:val="00871F0B"/>
    <w:rsid w:val="008728B6"/>
    <w:rsid w:val="00872C0D"/>
    <w:rsid w:val="008751CC"/>
    <w:rsid w:val="008777B1"/>
    <w:rsid w:val="00877A93"/>
    <w:rsid w:val="00882CFE"/>
    <w:rsid w:val="008836BF"/>
    <w:rsid w:val="0088519E"/>
    <w:rsid w:val="00886EC4"/>
    <w:rsid w:val="00886F2C"/>
    <w:rsid w:val="00887C13"/>
    <w:rsid w:val="008920DA"/>
    <w:rsid w:val="00892703"/>
    <w:rsid w:val="008948C0"/>
    <w:rsid w:val="008948D0"/>
    <w:rsid w:val="008966B6"/>
    <w:rsid w:val="008976E6"/>
    <w:rsid w:val="008A3085"/>
    <w:rsid w:val="008B16C2"/>
    <w:rsid w:val="008B2B2F"/>
    <w:rsid w:val="008B6852"/>
    <w:rsid w:val="008B799C"/>
    <w:rsid w:val="008C0989"/>
    <w:rsid w:val="008C0CC7"/>
    <w:rsid w:val="008C1492"/>
    <w:rsid w:val="008C442E"/>
    <w:rsid w:val="008C496B"/>
    <w:rsid w:val="008D0900"/>
    <w:rsid w:val="008D0FDF"/>
    <w:rsid w:val="008D139E"/>
    <w:rsid w:val="008D1E14"/>
    <w:rsid w:val="008D4925"/>
    <w:rsid w:val="008D5F21"/>
    <w:rsid w:val="008D7356"/>
    <w:rsid w:val="008E3746"/>
    <w:rsid w:val="008E380D"/>
    <w:rsid w:val="008E6279"/>
    <w:rsid w:val="008E6CB2"/>
    <w:rsid w:val="008F0D42"/>
    <w:rsid w:val="008F14F7"/>
    <w:rsid w:val="008F1E8A"/>
    <w:rsid w:val="008F5E5F"/>
    <w:rsid w:val="00900564"/>
    <w:rsid w:val="00901B2F"/>
    <w:rsid w:val="00902F15"/>
    <w:rsid w:val="00905024"/>
    <w:rsid w:val="009053E1"/>
    <w:rsid w:val="00905E19"/>
    <w:rsid w:val="0091479E"/>
    <w:rsid w:val="0091560D"/>
    <w:rsid w:val="00917C9E"/>
    <w:rsid w:val="009200CB"/>
    <w:rsid w:val="009219EA"/>
    <w:rsid w:val="009244BB"/>
    <w:rsid w:val="009271EF"/>
    <w:rsid w:val="00931690"/>
    <w:rsid w:val="00931A1C"/>
    <w:rsid w:val="0093228C"/>
    <w:rsid w:val="00932EF2"/>
    <w:rsid w:val="00937F82"/>
    <w:rsid w:val="009408EB"/>
    <w:rsid w:val="00940B5A"/>
    <w:rsid w:val="009421A6"/>
    <w:rsid w:val="00943417"/>
    <w:rsid w:val="00944C9F"/>
    <w:rsid w:val="00945AFF"/>
    <w:rsid w:val="009460AD"/>
    <w:rsid w:val="009602CE"/>
    <w:rsid w:val="009604E9"/>
    <w:rsid w:val="00962AE3"/>
    <w:rsid w:val="00964495"/>
    <w:rsid w:val="00965312"/>
    <w:rsid w:val="0097083E"/>
    <w:rsid w:val="00970C2C"/>
    <w:rsid w:val="00975772"/>
    <w:rsid w:val="00980BB6"/>
    <w:rsid w:val="0098159E"/>
    <w:rsid w:val="009817C0"/>
    <w:rsid w:val="00983769"/>
    <w:rsid w:val="00983947"/>
    <w:rsid w:val="00984012"/>
    <w:rsid w:val="00984BA3"/>
    <w:rsid w:val="00984EC2"/>
    <w:rsid w:val="00985117"/>
    <w:rsid w:val="009879E5"/>
    <w:rsid w:val="00991AF2"/>
    <w:rsid w:val="0099318F"/>
    <w:rsid w:val="00993CB9"/>
    <w:rsid w:val="00993F81"/>
    <w:rsid w:val="00995F77"/>
    <w:rsid w:val="0099608D"/>
    <w:rsid w:val="009A0397"/>
    <w:rsid w:val="009A0DDA"/>
    <w:rsid w:val="009A23B0"/>
    <w:rsid w:val="009A3864"/>
    <w:rsid w:val="009A3D29"/>
    <w:rsid w:val="009A4631"/>
    <w:rsid w:val="009A7B19"/>
    <w:rsid w:val="009B59BB"/>
    <w:rsid w:val="009B6DAD"/>
    <w:rsid w:val="009C0ED4"/>
    <w:rsid w:val="009C38A8"/>
    <w:rsid w:val="009C4E09"/>
    <w:rsid w:val="009C7364"/>
    <w:rsid w:val="009D0D8B"/>
    <w:rsid w:val="009D498C"/>
    <w:rsid w:val="009E04C6"/>
    <w:rsid w:val="009E1293"/>
    <w:rsid w:val="009E5941"/>
    <w:rsid w:val="009E5A2A"/>
    <w:rsid w:val="009E5CB3"/>
    <w:rsid w:val="009F377A"/>
    <w:rsid w:val="009F4741"/>
    <w:rsid w:val="009F7773"/>
    <w:rsid w:val="009F7C2E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1EB4"/>
    <w:rsid w:val="00A12BD7"/>
    <w:rsid w:val="00A14467"/>
    <w:rsid w:val="00A15C30"/>
    <w:rsid w:val="00A15D55"/>
    <w:rsid w:val="00A1672F"/>
    <w:rsid w:val="00A21023"/>
    <w:rsid w:val="00A21461"/>
    <w:rsid w:val="00A214FC"/>
    <w:rsid w:val="00A23CA5"/>
    <w:rsid w:val="00A2515B"/>
    <w:rsid w:val="00A252F8"/>
    <w:rsid w:val="00A26C5B"/>
    <w:rsid w:val="00A27987"/>
    <w:rsid w:val="00A30A05"/>
    <w:rsid w:val="00A31848"/>
    <w:rsid w:val="00A34C4D"/>
    <w:rsid w:val="00A4237A"/>
    <w:rsid w:val="00A43907"/>
    <w:rsid w:val="00A44668"/>
    <w:rsid w:val="00A46ABB"/>
    <w:rsid w:val="00A46F22"/>
    <w:rsid w:val="00A474AD"/>
    <w:rsid w:val="00A475CE"/>
    <w:rsid w:val="00A47CF7"/>
    <w:rsid w:val="00A51D1F"/>
    <w:rsid w:val="00A53A38"/>
    <w:rsid w:val="00A56DD5"/>
    <w:rsid w:val="00A56E6A"/>
    <w:rsid w:val="00A57414"/>
    <w:rsid w:val="00A601F0"/>
    <w:rsid w:val="00A61478"/>
    <w:rsid w:val="00A67F0D"/>
    <w:rsid w:val="00A71563"/>
    <w:rsid w:val="00A74C59"/>
    <w:rsid w:val="00A75A45"/>
    <w:rsid w:val="00A80391"/>
    <w:rsid w:val="00A8090B"/>
    <w:rsid w:val="00A817CA"/>
    <w:rsid w:val="00A8499D"/>
    <w:rsid w:val="00A852B8"/>
    <w:rsid w:val="00A86156"/>
    <w:rsid w:val="00A90886"/>
    <w:rsid w:val="00A94279"/>
    <w:rsid w:val="00A94D33"/>
    <w:rsid w:val="00A94FF0"/>
    <w:rsid w:val="00A95507"/>
    <w:rsid w:val="00A95C33"/>
    <w:rsid w:val="00AA028A"/>
    <w:rsid w:val="00AA0A33"/>
    <w:rsid w:val="00AA0E27"/>
    <w:rsid w:val="00AA3D60"/>
    <w:rsid w:val="00AA4BAF"/>
    <w:rsid w:val="00AA76FE"/>
    <w:rsid w:val="00AA7B22"/>
    <w:rsid w:val="00AB239B"/>
    <w:rsid w:val="00AB346D"/>
    <w:rsid w:val="00AB470B"/>
    <w:rsid w:val="00AB580C"/>
    <w:rsid w:val="00AB78BC"/>
    <w:rsid w:val="00AB7F06"/>
    <w:rsid w:val="00AC2299"/>
    <w:rsid w:val="00AC2C2F"/>
    <w:rsid w:val="00AC5570"/>
    <w:rsid w:val="00AC56BF"/>
    <w:rsid w:val="00AC60A6"/>
    <w:rsid w:val="00AC769C"/>
    <w:rsid w:val="00AD01D6"/>
    <w:rsid w:val="00AD0CD2"/>
    <w:rsid w:val="00AD4D08"/>
    <w:rsid w:val="00AD565C"/>
    <w:rsid w:val="00AD7BB7"/>
    <w:rsid w:val="00AE238A"/>
    <w:rsid w:val="00AE405E"/>
    <w:rsid w:val="00AE418E"/>
    <w:rsid w:val="00AE7CEE"/>
    <w:rsid w:val="00AF1A24"/>
    <w:rsid w:val="00AF2573"/>
    <w:rsid w:val="00AF7020"/>
    <w:rsid w:val="00B009E0"/>
    <w:rsid w:val="00B016E5"/>
    <w:rsid w:val="00B021BF"/>
    <w:rsid w:val="00B07D82"/>
    <w:rsid w:val="00B10338"/>
    <w:rsid w:val="00B12026"/>
    <w:rsid w:val="00B12D51"/>
    <w:rsid w:val="00B13199"/>
    <w:rsid w:val="00B138A7"/>
    <w:rsid w:val="00B165ED"/>
    <w:rsid w:val="00B16E6E"/>
    <w:rsid w:val="00B20119"/>
    <w:rsid w:val="00B21574"/>
    <w:rsid w:val="00B22351"/>
    <w:rsid w:val="00B24A43"/>
    <w:rsid w:val="00B26B07"/>
    <w:rsid w:val="00B270C9"/>
    <w:rsid w:val="00B270FB"/>
    <w:rsid w:val="00B27B88"/>
    <w:rsid w:val="00B27F20"/>
    <w:rsid w:val="00B3052B"/>
    <w:rsid w:val="00B30BD4"/>
    <w:rsid w:val="00B31D46"/>
    <w:rsid w:val="00B35E33"/>
    <w:rsid w:val="00B360A2"/>
    <w:rsid w:val="00B37488"/>
    <w:rsid w:val="00B379B4"/>
    <w:rsid w:val="00B42FF5"/>
    <w:rsid w:val="00B43FFC"/>
    <w:rsid w:val="00B45495"/>
    <w:rsid w:val="00B45C3E"/>
    <w:rsid w:val="00B4671D"/>
    <w:rsid w:val="00B470FA"/>
    <w:rsid w:val="00B47364"/>
    <w:rsid w:val="00B47E3C"/>
    <w:rsid w:val="00B512C1"/>
    <w:rsid w:val="00B528A0"/>
    <w:rsid w:val="00B53078"/>
    <w:rsid w:val="00B532B4"/>
    <w:rsid w:val="00B54790"/>
    <w:rsid w:val="00B5598F"/>
    <w:rsid w:val="00B5781B"/>
    <w:rsid w:val="00B630A8"/>
    <w:rsid w:val="00B65E17"/>
    <w:rsid w:val="00B6615D"/>
    <w:rsid w:val="00B66357"/>
    <w:rsid w:val="00B67CA2"/>
    <w:rsid w:val="00B72441"/>
    <w:rsid w:val="00B741E5"/>
    <w:rsid w:val="00B74878"/>
    <w:rsid w:val="00B74E23"/>
    <w:rsid w:val="00B77126"/>
    <w:rsid w:val="00B800C0"/>
    <w:rsid w:val="00B871F3"/>
    <w:rsid w:val="00B87608"/>
    <w:rsid w:val="00B90757"/>
    <w:rsid w:val="00B93008"/>
    <w:rsid w:val="00BA1065"/>
    <w:rsid w:val="00BA1209"/>
    <w:rsid w:val="00BA216B"/>
    <w:rsid w:val="00BA29DC"/>
    <w:rsid w:val="00BA2A27"/>
    <w:rsid w:val="00BA34A2"/>
    <w:rsid w:val="00BA3BFE"/>
    <w:rsid w:val="00BA49A4"/>
    <w:rsid w:val="00BA4D8A"/>
    <w:rsid w:val="00BA6201"/>
    <w:rsid w:val="00BA6C0F"/>
    <w:rsid w:val="00BA711B"/>
    <w:rsid w:val="00BB4EBD"/>
    <w:rsid w:val="00BB5BD6"/>
    <w:rsid w:val="00BB6214"/>
    <w:rsid w:val="00BB6E70"/>
    <w:rsid w:val="00BC0B4B"/>
    <w:rsid w:val="00BC253B"/>
    <w:rsid w:val="00BC3196"/>
    <w:rsid w:val="00BC603F"/>
    <w:rsid w:val="00BC7528"/>
    <w:rsid w:val="00BC755C"/>
    <w:rsid w:val="00BC78AE"/>
    <w:rsid w:val="00BC7C9F"/>
    <w:rsid w:val="00BC7E72"/>
    <w:rsid w:val="00BD086B"/>
    <w:rsid w:val="00BD2F8C"/>
    <w:rsid w:val="00BD36BE"/>
    <w:rsid w:val="00BD658B"/>
    <w:rsid w:val="00BD6B13"/>
    <w:rsid w:val="00BD7F21"/>
    <w:rsid w:val="00BE0384"/>
    <w:rsid w:val="00BE08E1"/>
    <w:rsid w:val="00BE126F"/>
    <w:rsid w:val="00BE1CCE"/>
    <w:rsid w:val="00BE37A0"/>
    <w:rsid w:val="00BE3995"/>
    <w:rsid w:val="00BE4CB3"/>
    <w:rsid w:val="00BE5606"/>
    <w:rsid w:val="00BE578A"/>
    <w:rsid w:val="00BE6107"/>
    <w:rsid w:val="00BE6475"/>
    <w:rsid w:val="00BE78DF"/>
    <w:rsid w:val="00BF3D12"/>
    <w:rsid w:val="00BF467D"/>
    <w:rsid w:val="00BF6ADD"/>
    <w:rsid w:val="00BF752A"/>
    <w:rsid w:val="00C011E4"/>
    <w:rsid w:val="00C01760"/>
    <w:rsid w:val="00C01D7B"/>
    <w:rsid w:val="00C01F75"/>
    <w:rsid w:val="00C035D7"/>
    <w:rsid w:val="00C045FD"/>
    <w:rsid w:val="00C04A89"/>
    <w:rsid w:val="00C132BF"/>
    <w:rsid w:val="00C13A76"/>
    <w:rsid w:val="00C13CC8"/>
    <w:rsid w:val="00C14EAB"/>
    <w:rsid w:val="00C20CD3"/>
    <w:rsid w:val="00C2233B"/>
    <w:rsid w:val="00C316FD"/>
    <w:rsid w:val="00C31F2C"/>
    <w:rsid w:val="00C32F7B"/>
    <w:rsid w:val="00C34127"/>
    <w:rsid w:val="00C3430D"/>
    <w:rsid w:val="00C3757C"/>
    <w:rsid w:val="00C37D63"/>
    <w:rsid w:val="00C42267"/>
    <w:rsid w:val="00C447FE"/>
    <w:rsid w:val="00C52C1B"/>
    <w:rsid w:val="00C52DB1"/>
    <w:rsid w:val="00C5322B"/>
    <w:rsid w:val="00C534DE"/>
    <w:rsid w:val="00C53C91"/>
    <w:rsid w:val="00C5670C"/>
    <w:rsid w:val="00C57CD6"/>
    <w:rsid w:val="00C602CA"/>
    <w:rsid w:val="00C60E3C"/>
    <w:rsid w:val="00C611BE"/>
    <w:rsid w:val="00C64A67"/>
    <w:rsid w:val="00C65771"/>
    <w:rsid w:val="00C678B3"/>
    <w:rsid w:val="00C70D75"/>
    <w:rsid w:val="00C7262A"/>
    <w:rsid w:val="00C72DAB"/>
    <w:rsid w:val="00C73EB6"/>
    <w:rsid w:val="00C75407"/>
    <w:rsid w:val="00C829AD"/>
    <w:rsid w:val="00C866D0"/>
    <w:rsid w:val="00C87E47"/>
    <w:rsid w:val="00C921DC"/>
    <w:rsid w:val="00C92494"/>
    <w:rsid w:val="00C925FB"/>
    <w:rsid w:val="00C928C0"/>
    <w:rsid w:val="00CA1574"/>
    <w:rsid w:val="00CA3BF6"/>
    <w:rsid w:val="00CA3E23"/>
    <w:rsid w:val="00CA723F"/>
    <w:rsid w:val="00CA7B06"/>
    <w:rsid w:val="00CB1736"/>
    <w:rsid w:val="00CB189D"/>
    <w:rsid w:val="00CB4465"/>
    <w:rsid w:val="00CB4691"/>
    <w:rsid w:val="00CB5A58"/>
    <w:rsid w:val="00CB6372"/>
    <w:rsid w:val="00CB681D"/>
    <w:rsid w:val="00CB7A0C"/>
    <w:rsid w:val="00CC1872"/>
    <w:rsid w:val="00CC18D3"/>
    <w:rsid w:val="00CC4351"/>
    <w:rsid w:val="00CC4568"/>
    <w:rsid w:val="00CC5610"/>
    <w:rsid w:val="00CC7452"/>
    <w:rsid w:val="00CC7E95"/>
    <w:rsid w:val="00CD083C"/>
    <w:rsid w:val="00CD127A"/>
    <w:rsid w:val="00CE0F49"/>
    <w:rsid w:val="00CE435C"/>
    <w:rsid w:val="00CE4B64"/>
    <w:rsid w:val="00CE4ED9"/>
    <w:rsid w:val="00CE77EC"/>
    <w:rsid w:val="00CF2F8F"/>
    <w:rsid w:val="00CF4608"/>
    <w:rsid w:val="00CF4CD6"/>
    <w:rsid w:val="00D00490"/>
    <w:rsid w:val="00D008B3"/>
    <w:rsid w:val="00D01737"/>
    <w:rsid w:val="00D10FCD"/>
    <w:rsid w:val="00D11257"/>
    <w:rsid w:val="00D11DD1"/>
    <w:rsid w:val="00D138B0"/>
    <w:rsid w:val="00D146F4"/>
    <w:rsid w:val="00D16813"/>
    <w:rsid w:val="00D2185A"/>
    <w:rsid w:val="00D22CD7"/>
    <w:rsid w:val="00D23C5F"/>
    <w:rsid w:val="00D23F38"/>
    <w:rsid w:val="00D25219"/>
    <w:rsid w:val="00D25806"/>
    <w:rsid w:val="00D30742"/>
    <w:rsid w:val="00D32DDA"/>
    <w:rsid w:val="00D35BCE"/>
    <w:rsid w:val="00D36DBF"/>
    <w:rsid w:val="00D37C82"/>
    <w:rsid w:val="00D40430"/>
    <w:rsid w:val="00D40E8D"/>
    <w:rsid w:val="00D453DE"/>
    <w:rsid w:val="00D457C2"/>
    <w:rsid w:val="00D458B3"/>
    <w:rsid w:val="00D45C37"/>
    <w:rsid w:val="00D47E2B"/>
    <w:rsid w:val="00D50564"/>
    <w:rsid w:val="00D52475"/>
    <w:rsid w:val="00D54030"/>
    <w:rsid w:val="00D570CF"/>
    <w:rsid w:val="00D573E9"/>
    <w:rsid w:val="00D61F93"/>
    <w:rsid w:val="00D643F3"/>
    <w:rsid w:val="00D65797"/>
    <w:rsid w:val="00D66195"/>
    <w:rsid w:val="00D670F7"/>
    <w:rsid w:val="00D7013D"/>
    <w:rsid w:val="00D71222"/>
    <w:rsid w:val="00D71B82"/>
    <w:rsid w:val="00D724E0"/>
    <w:rsid w:val="00D73BFE"/>
    <w:rsid w:val="00D77673"/>
    <w:rsid w:val="00D77955"/>
    <w:rsid w:val="00D8152D"/>
    <w:rsid w:val="00D81950"/>
    <w:rsid w:val="00D8214A"/>
    <w:rsid w:val="00D8472A"/>
    <w:rsid w:val="00D84E45"/>
    <w:rsid w:val="00D8519E"/>
    <w:rsid w:val="00D85B4A"/>
    <w:rsid w:val="00D92DFB"/>
    <w:rsid w:val="00D93E80"/>
    <w:rsid w:val="00D9496C"/>
    <w:rsid w:val="00D96D1F"/>
    <w:rsid w:val="00D97125"/>
    <w:rsid w:val="00DA10AF"/>
    <w:rsid w:val="00DA1D47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C7D9E"/>
    <w:rsid w:val="00DD121D"/>
    <w:rsid w:val="00DD4802"/>
    <w:rsid w:val="00DD4F96"/>
    <w:rsid w:val="00DD6928"/>
    <w:rsid w:val="00DD692D"/>
    <w:rsid w:val="00DE2402"/>
    <w:rsid w:val="00DE3201"/>
    <w:rsid w:val="00DE5877"/>
    <w:rsid w:val="00DE66C0"/>
    <w:rsid w:val="00DE6B04"/>
    <w:rsid w:val="00DF1F55"/>
    <w:rsid w:val="00DF2521"/>
    <w:rsid w:val="00DF3861"/>
    <w:rsid w:val="00DF5EC3"/>
    <w:rsid w:val="00DF7AEE"/>
    <w:rsid w:val="00E01FF5"/>
    <w:rsid w:val="00E02897"/>
    <w:rsid w:val="00E0346F"/>
    <w:rsid w:val="00E04DB2"/>
    <w:rsid w:val="00E05D84"/>
    <w:rsid w:val="00E063DF"/>
    <w:rsid w:val="00E065FE"/>
    <w:rsid w:val="00E0761A"/>
    <w:rsid w:val="00E10DF7"/>
    <w:rsid w:val="00E11016"/>
    <w:rsid w:val="00E13349"/>
    <w:rsid w:val="00E1371A"/>
    <w:rsid w:val="00E1773D"/>
    <w:rsid w:val="00E27372"/>
    <w:rsid w:val="00E2787F"/>
    <w:rsid w:val="00E2798A"/>
    <w:rsid w:val="00E305AA"/>
    <w:rsid w:val="00E31C75"/>
    <w:rsid w:val="00E342DE"/>
    <w:rsid w:val="00E358D2"/>
    <w:rsid w:val="00E3649C"/>
    <w:rsid w:val="00E375C9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4325"/>
    <w:rsid w:val="00E54404"/>
    <w:rsid w:val="00E56039"/>
    <w:rsid w:val="00E56116"/>
    <w:rsid w:val="00E56CC0"/>
    <w:rsid w:val="00E60427"/>
    <w:rsid w:val="00E61C67"/>
    <w:rsid w:val="00E62BCC"/>
    <w:rsid w:val="00E6708F"/>
    <w:rsid w:val="00E67A57"/>
    <w:rsid w:val="00E70184"/>
    <w:rsid w:val="00E707C0"/>
    <w:rsid w:val="00E714B0"/>
    <w:rsid w:val="00E73B6B"/>
    <w:rsid w:val="00E745F1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A7A85"/>
    <w:rsid w:val="00EB1FCB"/>
    <w:rsid w:val="00EB2033"/>
    <w:rsid w:val="00EB3077"/>
    <w:rsid w:val="00EB3308"/>
    <w:rsid w:val="00EB4003"/>
    <w:rsid w:val="00EB4AC0"/>
    <w:rsid w:val="00EB5812"/>
    <w:rsid w:val="00EB59D5"/>
    <w:rsid w:val="00EC0579"/>
    <w:rsid w:val="00EC2727"/>
    <w:rsid w:val="00EC5717"/>
    <w:rsid w:val="00EC5A0C"/>
    <w:rsid w:val="00EC62DC"/>
    <w:rsid w:val="00ED022B"/>
    <w:rsid w:val="00ED156C"/>
    <w:rsid w:val="00ED22B8"/>
    <w:rsid w:val="00ED2BBC"/>
    <w:rsid w:val="00ED3A93"/>
    <w:rsid w:val="00ED4024"/>
    <w:rsid w:val="00ED405E"/>
    <w:rsid w:val="00ED63D1"/>
    <w:rsid w:val="00ED7EF4"/>
    <w:rsid w:val="00EE2A61"/>
    <w:rsid w:val="00EE6084"/>
    <w:rsid w:val="00EE64D0"/>
    <w:rsid w:val="00EE682B"/>
    <w:rsid w:val="00EF0292"/>
    <w:rsid w:val="00EF2002"/>
    <w:rsid w:val="00EF28DE"/>
    <w:rsid w:val="00EF2CAF"/>
    <w:rsid w:val="00EF3F81"/>
    <w:rsid w:val="00EF42D2"/>
    <w:rsid w:val="00F01E3C"/>
    <w:rsid w:val="00F02AB1"/>
    <w:rsid w:val="00F037D7"/>
    <w:rsid w:val="00F038DD"/>
    <w:rsid w:val="00F03BC3"/>
    <w:rsid w:val="00F0496C"/>
    <w:rsid w:val="00F07D21"/>
    <w:rsid w:val="00F125DC"/>
    <w:rsid w:val="00F1427F"/>
    <w:rsid w:val="00F1519D"/>
    <w:rsid w:val="00F15844"/>
    <w:rsid w:val="00F1654C"/>
    <w:rsid w:val="00F17AA1"/>
    <w:rsid w:val="00F17C96"/>
    <w:rsid w:val="00F2036A"/>
    <w:rsid w:val="00F20BB8"/>
    <w:rsid w:val="00F22A3D"/>
    <w:rsid w:val="00F233B7"/>
    <w:rsid w:val="00F252CB"/>
    <w:rsid w:val="00F25FC9"/>
    <w:rsid w:val="00F26EEB"/>
    <w:rsid w:val="00F273B7"/>
    <w:rsid w:val="00F27EFA"/>
    <w:rsid w:val="00F3029E"/>
    <w:rsid w:val="00F30FBD"/>
    <w:rsid w:val="00F31671"/>
    <w:rsid w:val="00F355CA"/>
    <w:rsid w:val="00F36DEC"/>
    <w:rsid w:val="00F370D1"/>
    <w:rsid w:val="00F3712E"/>
    <w:rsid w:val="00F37802"/>
    <w:rsid w:val="00F42D7F"/>
    <w:rsid w:val="00F43C58"/>
    <w:rsid w:val="00F44189"/>
    <w:rsid w:val="00F5375C"/>
    <w:rsid w:val="00F538CD"/>
    <w:rsid w:val="00F545BB"/>
    <w:rsid w:val="00F54A07"/>
    <w:rsid w:val="00F555F7"/>
    <w:rsid w:val="00F56D01"/>
    <w:rsid w:val="00F56E8B"/>
    <w:rsid w:val="00F57A2C"/>
    <w:rsid w:val="00F607BE"/>
    <w:rsid w:val="00F62F49"/>
    <w:rsid w:val="00F65492"/>
    <w:rsid w:val="00F659AF"/>
    <w:rsid w:val="00F66C0B"/>
    <w:rsid w:val="00F70306"/>
    <w:rsid w:val="00F71A5B"/>
    <w:rsid w:val="00F723AE"/>
    <w:rsid w:val="00F73AF8"/>
    <w:rsid w:val="00F76251"/>
    <w:rsid w:val="00F77875"/>
    <w:rsid w:val="00F7797A"/>
    <w:rsid w:val="00F779A3"/>
    <w:rsid w:val="00F81888"/>
    <w:rsid w:val="00F835EA"/>
    <w:rsid w:val="00F85B9C"/>
    <w:rsid w:val="00F92160"/>
    <w:rsid w:val="00F94FCA"/>
    <w:rsid w:val="00F95575"/>
    <w:rsid w:val="00F955C7"/>
    <w:rsid w:val="00F95A8D"/>
    <w:rsid w:val="00FA265A"/>
    <w:rsid w:val="00FA49AB"/>
    <w:rsid w:val="00FA4F26"/>
    <w:rsid w:val="00FA66E0"/>
    <w:rsid w:val="00FA70BD"/>
    <w:rsid w:val="00FB0CBE"/>
    <w:rsid w:val="00FB1B93"/>
    <w:rsid w:val="00FB2825"/>
    <w:rsid w:val="00FB3889"/>
    <w:rsid w:val="00FB4409"/>
    <w:rsid w:val="00FB6A95"/>
    <w:rsid w:val="00FB6DE5"/>
    <w:rsid w:val="00FC02B2"/>
    <w:rsid w:val="00FC1C8C"/>
    <w:rsid w:val="00FC4985"/>
    <w:rsid w:val="00FC5486"/>
    <w:rsid w:val="00FC7FC4"/>
    <w:rsid w:val="00FD1837"/>
    <w:rsid w:val="00FD2554"/>
    <w:rsid w:val="00FD4F3A"/>
    <w:rsid w:val="00FD57BC"/>
    <w:rsid w:val="00FD6CF8"/>
    <w:rsid w:val="00FD6D9C"/>
    <w:rsid w:val="00FE0463"/>
    <w:rsid w:val="00FE13AA"/>
    <w:rsid w:val="00FE56AF"/>
    <w:rsid w:val="00FE584E"/>
    <w:rsid w:val="00FE6370"/>
    <w:rsid w:val="00FF6758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1">
    <w:name w:val="heading 1"/>
    <w:basedOn w:val="Normale"/>
    <w:next w:val="Normale"/>
    <w:link w:val="Titolo1Carattere"/>
    <w:uiPriority w:val="9"/>
    <w:qFormat/>
    <w:rsid w:val="00263E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263EC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12676"/>
    <w:rsid w:val="0002551B"/>
    <w:rsid w:val="00033A44"/>
    <w:rsid w:val="00043D3C"/>
    <w:rsid w:val="0005183E"/>
    <w:rsid w:val="00066A06"/>
    <w:rsid w:val="00090BF3"/>
    <w:rsid w:val="0009372E"/>
    <w:rsid w:val="0009470B"/>
    <w:rsid w:val="000A289F"/>
    <w:rsid w:val="000E2F84"/>
    <w:rsid w:val="000F366B"/>
    <w:rsid w:val="00121F47"/>
    <w:rsid w:val="001259AE"/>
    <w:rsid w:val="00130444"/>
    <w:rsid w:val="001344F8"/>
    <w:rsid w:val="0014045A"/>
    <w:rsid w:val="00150436"/>
    <w:rsid w:val="0015716D"/>
    <w:rsid w:val="00183CE8"/>
    <w:rsid w:val="0018556E"/>
    <w:rsid w:val="001874F8"/>
    <w:rsid w:val="00194D02"/>
    <w:rsid w:val="001977BE"/>
    <w:rsid w:val="001B7FAA"/>
    <w:rsid w:val="001B7FC9"/>
    <w:rsid w:val="001C23C9"/>
    <w:rsid w:val="001D4FC0"/>
    <w:rsid w:val="001E2C70"/>
    <w:rsid w:val="0021114E"/>
    <w:rsid w:val="002268EE"/>
    <w:rsid w:val="002366B0"/>
    <w:rsid w:val="002504BF"/>
    <w:rsid w:val="00254154"/>
    <w:rsid w:val="00267CFA"/>
    <w:rsid w:val="00295EC0"/>
    <w:rsid w:val="002A4220"/>
    <w:rsid w:val="002B263F"/>
    <w:rsid w:val="002B5A7B"/>
    <w:rsid w:val="002E44A3"/>
    <w:rsid w:val="00307FAE"/>
    <w:rsid w:val="00317FB9"/>
    <w:rsid w:val="00356399"/>
    <w:rsid w:val="00370324"/>
    <w:rsid w:val="00386086"/>
    <w:rsid w:val="00395D8A"/>
    <w:rsid w:val="003B1392"/>
    <w:rsid w:val="003B3A61"/>
    <w:rsid w:val="003C301A"/>
    <w:rsid w:val="003E5759"/>
    <w:rsid w:val="003F0392"/>
    <w:rsid w:val="003F527C"/>
    <w:rsid w:val="004079D1"/>
    <w:rsid w:val="00430989"/>
    <w:rsid w:val="004343F3"/>
    <w:rsid w:val="004503B3"/>
    <w:rsid w:val="00455370"/>
    <w:rsid w:val="00463B7E"/>
    <w:rsid w:val="00477AA9"/>
    <w:rsid w:val="0048777E"/>
    <w:rsid w:val="00496797"/>
    <w:rsid w:val="004A6C14"/>
    <w:rsid w:val="004C1616"/>
    <w:rsid w:val="004C63E4"/>
    <w:rsid w:val="004D7F6B"/>
    <w:rsid w:val="004E260B"/>
    <w:rsid w:val="005214B3"/>
    <w:rsid w:val="0053491D"/>
    <w:rsid w:val="0053519A"/>
    <w:rsid w:val="0055125C"/>
    <w:rsid w:val="0056158B"/>
    <w:rsid w:val="0056420E"/>
    <w:rsid w:val="00570DA7"/>
    <w:rsid w:val="00574D96"/>
    <w:rsid w:val="00580631"/>
    <w:rsid w:val="00584976"/>
    <w:rsid w:val="00584B81"/>
    <w:rsid w:val="0059294D"/>
    <w:rsid w:val="005A5AA7"/>
    <w:rsid w:val="005B3220"/>
    <w:rsid w:val="005C1690"/>
    <w:rsid w:val="005C623B"/>
    <w:rsid w:val="005E7ECF"/>
    <w:rsid w:val="005F1B75"/>
    <w:rsid w:val="00623848"/>
    <w:rsid w:val="00631A7E"/>
    <w:rsid w:val="00633929"/>
    <w:rsid w:val="0063588A"/>
    <w:rsid w:val="006360AD"/>
    <w:rsid w:val="00636982"/>
    <w:rsid w:val="00636B75"/>
    <w:rsid w:val="0066409A"/>
    <w:rsid w:val="006B7DC0"/>
    <w:rsid w:val="006E02EF"/>
    <w:rsid w:val="006F7A12"/>
    <w:rsid w:val="00705B4E"/>
    <w:rsid w:val="00707698"/>
    <w:rsid w:val="0071158D"/>
    <w:rsid w:val="007124C5"/>
    <w:rsid w:val="00715BF7"/>
    <w:rsid w:val="00723B32"/>
    <w:rsid w:val="00787A04"/>
    <w:rsid w:val="007C252F"/>
    <w:rsid w:val="007E5748"/>
    <w:rsid w:val="007F0AFB"/>
    <w:rsid w:val="007F4556"/>
    <w:rsid w:val="007F5CF1"/>
    <w:rsid w:val="0080736A"/>
    <w:rsid w:val="00810BCD"/>
    <w:rsid w:val="00835566"/>
    <w:rsid w:val="00840AFB"/>
    <w:rsid w:val="00850D36"/>
    <w:rsid w:val="00871784"/>
    <w:rsid w:val="00881496"/>
    <w:rsid w:val="008A035F"/>
    <w:rsid w:val="008B2628"/>
    <w:rsid w:val="008C4F7D"/>
    <w:rsid w:val="008D35B3"/>
    <w:rsid w:val="00903606"/>
    <w:rsid w:val="00906C87"/>
    <w:rsid w:val="00921080"/>
    <w:rsid w:val="00921164"/>
    <w:rsid w:val="00936D5A"/>
    <w:rsid w:val="009408EB"/>
    <w:rsid w:val="00952DCD"/>
    <w:rsid w:val="00980BB6"/>
    <w:rsid w:val="009A0397"/>
    <w:rsid w:val="009B25D7"/>
    <w:rsid w:val="009B3CFD"/>
    <w:rsid w:val="009C29C8"/>
    <w:rsid w:val="00A27987"/>
    <w:rsid w:val="00A33570"/>
    <w:rsid w:val="00A47CF7"/>
    <w:rsid w:val="00A50FCC"/>
    <w:rsid w:val="00A722D4"/>
    <w:rsid w:val="00A817CA"/>
    <w:rsid w:val="00AE32CB"/>
    <w:rsid w:val="00AE405E"/>
    <w:rsid w:val="00B009E0"/>
    <w:rsid w:val="00B016E5"/>
    <w:rsid w:val="00B01CBF"/>
    <w:rsid w:val="00B13199"/>
    <w:rsid w:val="00B255ED"/>
    <w:rsid w:val="00B26B07"/>
    <w:rsid w:val="00B34858"/>
    <w:rsid w:val="00B4671D"/>
    <w:rsid w:val="00B532B4"/>
    <w:rsid w:val="00BC14BB"/>
    <w:rsid w:val="00BC3196"/>
    <w:rsid w:val="00BE1173"/>
    <w:rsid w:val="00BE247D"/>
    <w:rsid w:val="00BE72BC"/>
    <w:rsid w:val="00BF59CB"/>
    <w:rsid w:val="00C0085D"/>
    <w:rsid w:val="00C011E4"/>
    <w:rsid w:val="00C12ACC"/>
    <w:rsid w:val="00C447FE"/>
    <w:rsid w:val="00C6281B"/>
    <w:rsid w:val="00C80DE7"/>
    <w:rsid w:val="00C87E47"/>
    <w:rsid w:val="00CB05C5"/>
    <w:rsid w:val="00CC71C1"/>
    <w:rsid w:val="00CE5451"/>
    <w:rsid w:val="00D221C3"/>
    <w:rsid w:val="00D24662"/>
    <w:rsid w:val="00D40E8D"/>
    <w:rsid w:val="00D457C2"/>
    <w:rsid w:val="00D458B3"/>
    <w:rsid w:val="00D7013D"/>
    <w:rsid w:val="00D71B82"/>
    <w:rsid w:val="00D73BFE"/>
    <w:rsid w:val="00D90A78"/>
    <w:rsid w:val="00D93E80"/>
    <w:rsid w:val="00DA15F9"/>
    <w:rsid w:val="00DB1DB3"/>
    <w:rsid w:val="00DC16D8"/>
    <w:rsid w:val="00DD6685"/>
    <w:rsid w:val="00DE2402"/>
    <w:rsid w:val="00DE4EBE"/>
    <w:rsid w:val="00E063DF"/>
    <w:rsid w:val="00E31C75"/>
    <w:rsid w:val="00E52C95"/>
    <w:rsid w:val="00E67A57"/>
    <w:rsid w:val="00E738CB"/>
    <w:rsid w:val="00E91168"/>
    <w:rsid w:val="00EB6CE8"/>
    <w:rsid w:val="00EE6084"/>
    <w:rsid w:val="00EF2002"/>
    <w:rsid w:val="00EF28DE"/>
    <w:rsid w:val="00F1427F"/>
    <w:rsid w:val="00F2036A"/>
    <w:rsid w:val="00F3029E"/>
    <w:rsid w:val="00F43C58"/>
    <w:rsid w:val="00F4458D"/>
    <w:rsid w:val="00F47630"/>
    <w:rsid w:val="00F555F7"/>
    <w:rsid w:val="00F57A2C"/>
    <w:rsid w:val="00F7797A"/>
    <w:rsid w:val="00F84C89"/>
    <w:rsid w:val="00FA27AC"/>
    <w:rsid w:val="00FA3A7D"/>
    <w:rsid w:val="00FF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49</TotalTime>
  <Pages>2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MyLibrary</Company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gdh523@cpt.local</cp:lastModifiedBy>
  <cp:revision>15</cp:revision>
  <cp:lastPrinted>2017-03-29T10:57:00Z</cp:lastPrinted>
  <dcterms:created xsi:type="dcterms:W3CDTF">2026-05-29T11:48:00Z</dcterms:created>
  <dcterms:modified xsi:type="dcterms:W3CDTF">2026-06-03T12:50:00Z</dcterms:modified>
</cp:coreProperties>
</file>