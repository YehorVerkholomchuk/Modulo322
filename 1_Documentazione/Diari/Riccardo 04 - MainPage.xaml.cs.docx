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1B830A00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06B7BB7" w:rsidR="005D6E86" w:rsidRPr="001D1B3C" w:rsidRDefault="009D3D8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6761636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0CA68CC4" w:rsidR="007153E5" w:rsidRPr="007153E5" w:rsidRDefault="00245F71" w:rsidP="007153E5">
            <w:proofErr w:type="spellStart"/>
            <w:r>
              <w:t>MainPage.xaml.cs</w:t>
            </w:r>
            <w:proofErr w:type="spellEnd"/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10CFECBD" w14:textId="77777777" w:rsidR="00245F71" w:rsidRDefault="00245F71" w:rsidP="00263EC8">
            <w:proofErr w:type="spellStart"/>
            <w:r w:rsidRPr="00245F71">
              <w:t>OnAppearing</w:t>
            </w:r>
            <w:proofErr w:type="spellEnd"/>
            <w:r w:rsidRPr="00245F71">
              <w:t xml:space="preserve">(), </w:t>
            </w:r>
          </w:p>
          <w:p w14:paraId="50D026A7" w14:textId="4C69C5A3" w:rsidR="00263EC8" w:rsidRDefault="00245F71" w:rsidP="00263EC8">
            <w:proofErr w:type="spellStart"/>
            <w:r w:rsidRPr="00245F71">
              <w:t>RefreshDataDataGridAsync</w:t>
            </w:r>
            <w:proofErr w:type="spellEnd"/>
            <w:r w:rsidRPr="00245F71">
              <w:t>()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0864C84A" w:rsidR="008B6852" w:rsidRPr="008B6852" w:rsidRDefault="00245F71" w:rsidP="008B6852">
            <w:r>
              <w:t>30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C23831F" w:rsidR="000E3821" w:rsidRPr="001D1B3C" w:rsidRDefault="009D3D8D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Niente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DD7CB87" w:rsidR="00632B06" w:rsidRPr="001D1B3C" w:rsidRDefault="009D3D8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774E0EF" w:rsidR="0091560D" w:rsidRPr="001D1B3C" w:rsidRDefault="009D3D8D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Continuare con </w:t>
            </w:r>
            <w:proofErr w:type="spellStart"/>
            <w:r>
              <w:rPr>
                <w:rFonts w:ascii="Arial" w:hAnsi="Arial" w:cs="Arial"/>
              </w:rPr>
              <w:t>MainPage.xaml.cs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7A4AD79" w:rsidR="00872C0D" w:rsidRDefault="00BF504C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D3D8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3862C" w14:textId="77777777" w:rsidR="000350A1" w:rsidRDefault="000350A1" w:rsidP="00DC1A1A">
      <w:pPr>
        <w:spacing w:after="0" w:line="240" w:lineRule="auto"/>
      </w:pPr>
      <w:r>
        <w:separator/>
      </w:r>
    </w:p>
    <w:p w14:paraId="21AF1F60" w14:textId="77777777" w:rsidR="000350A1" w:rsidRDefault="000350A1"/>
    <w:p w14:paraId="56537419" w14:textId="77777777" w:rsidR="000350A1" w:rsidRDefault="000350A1" w:rsidP="00454290"/>
  </w:endnote>
  <w:endnote w:type="continuationSeparator" w:id="0">
    <w:p w14:paraId="5A94D181" w14:textId="77777777" w:rsidR="000350A1" w:rsidRDefault="000350A1" w:rsidP="00DC1A1A">
      <w:pPr>
        <w:spacing w:after="0" w:line="240" w:lineRule="auto"/>
      </w:pPr>
      <w:r>
        <w:continuationSeparator/>
      </w:r>
    </w:p>
    <w:p w14:paraId="1A3622C0" w14:textId="77777777" w:rsidR="000350A1" w:rsidRDefault="000350A1"/>
    <w:p w14:paraId="29DFCDE8" w14:textId="77777777" w:rsidR="000350A1" w:rsidRDefault="000350A1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BF504C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FE228" w14:textId="77777777" w:rsidR="000350A1" w:rsidRDefault="000350A1" w:rsidP="00DC1A1A">
      <w:pPr>
        <w:spacing w:after="0" w:line="240" w:lineRule="auto"/>
      </w:pPr>
      <w:r>
        <w:separator/>
      </w:r>
    </w:p>
    <w:p w14:paraId="6D73D512" w14:textId="77777777" w:rsidR="000350A1" w:rsidRDefault="000350A1"/>
    <w:p w14:paraId="0FC20AC1" w14:textId="77777777" w:rsidR="000350A1" w:rsidRDefault="000350A1" w:rsidP="00454290"/>
  </w:footnote>
  <w:footnote w:type="continuationSeparator" w:id="0">
    <w:p w14:paraId="3D8C900C" w14:textId="77777777" w:rsidR="000350A1" w:rsidRDefault="000350A1" w:rsidP="00DC1A1A">
      <w:pPr>
        <w:spacing w:after="0" w:line="240" w:lineRule="auto"/>
      </w:pPr>
      <w:r>
        <w:continuationSeparator/>
      </w:r>
    </w:p>
    <w:p w14:paraId="547EDFDE" w14:textId="77777777" w:rsidR="000350A1" w:rsidRDefault="000350A1"/>
    <w:p w14:paraId="225F3ABE" w14:textId="77777777" w:rsidR="000350A1" w:rsidRDefault="000350A1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F13B7" w14:textId="1104096F" w:rsidR="009D3D8D" w:rsidRPr="006E6CE4" w:rsidRDefault="009D3D8D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Riccardo </w:t>
    </w:r>
    <w:proofErr w:type="spellStart"/>
    <w:r>
      <w:rPr>
        <w:rFonts w:ascii="Arial" w:hAnsi="Arial" w:cs="Arial"/>
        <w:lang w:val="fr-CH"/>
      </w:rPr>
      <w:t>Grosa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50A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45F71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4248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21B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0B1C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3D8D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4880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0B1C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AF37C0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64880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49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14</cp:revision>
  <cp:lastPrinted>2017-03-29T10:57:00Z</cp:lastPrinted>
  <dcterms:created xsi:type="dcterms:W3CDTF">2026-05-29T11:48:00Z</dcterms:created>
  <dcterms:modified xsi:type="dcterms:W3CDTF">2026-06-03T11:27:00Z</dcterms:modified>
</cp:coreProperties>
</file>