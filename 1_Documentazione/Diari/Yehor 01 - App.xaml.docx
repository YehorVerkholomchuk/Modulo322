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139C878" w:rsidR="005D6E86" w:rsidRPr="001D1B3C" w:rsidRDefault="00B62BB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5B1A23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4</w:t>
            </w:r>
            <w:r w:rsidR="005B1A23">
              <w:rPr>
                <w:rFonts w:ascii="Arial" w:hAnsi="Arial" w:cs="Arial"/>
              </w:rPr>
              <w:t>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7756F99A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3FD4F10C" w:rsidR="007153E5" w:rsidRPr="007153E5" w:rsidRDefault="00757049" w:rsidP="007153E5">
            <w:r>
              <w:t>App.xaml</w:t>
            </w:r>
          </w:p>
          <w:p w14:paraId="5F6622BD" w14:textId="43BF18F6" w:rsidR="00757049" w:rsidRPr="00757049" w:rsidRDefault="00263EC8" w:rsidP="008B6852">
            <w:pPr>
              <w:pStyle w:val="Titolo1"/>
            </w:pPr>
            <w:r>
              <w:t>Lavoro principale:</w:t>
            </w:r>
            <w:r w:rsidR="00757049">
              <w:br/>
            </w:r>
            <w:r w:rsidR="00757049" w:rsidRPr="00757049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  <w:t>GlobalFontFamily,</w:t>
            </w:r>
            <w:r w:rsidR="00757049" w:rsidRPr="00757049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  <w:br/>
              <w:t>GlobalFontSize,</w:t>
            </w:r>
            <w:r w:rsidR="00757049" w:rsidRPr="00757049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  <w:br/>
              <w:t>Style Label,</w:t>
            </w:r>
            <w:r w:rsidR="00757049" w:rsidRPr="00757049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  <w:br/>
              <w:t>Style Button, Style Entry,</w:t>
            </w:r>
            <w:r w:rsidR="00757049" w:rsidRPr="00757049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  <w:br/>
              <w:t>Style Editor</w:t>
            </w:r>
          </w:p>
          <w:p w14:paraId="4F12A623" w14:textId="214140F8" w:rsidR="008B6852" w:rsidRPr="00757049" w:rsidRDefault="008B6852" w:rsidP="008B6852">
            <w:pPr>
              <w:pStyle w:val="Titolo1"/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</w:pPr>
            <w:r>
              <w:t>Tempo approssimativo:</w:t>
            </w:r>
          </w:p>
          <w:p w14:paraId="3BDFF3E9" w14:textId="603574E8" w:rsidR="008B6852" w:rsidRPr="008B6852" w:rsidRDefault="00757049" w:rsidP="008B6852">
            <w:r>
              <w:t>20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D93F024" w:rsidR="000E3821" w:rsidRPr="001D1B3C" w:rsidRDefault="0069415D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Troppi problemi con lo style integrato nel App.xaml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3E105FA" w:rsidR="00632B06" w:rsidRPr="001D1B3C" w:rsidRDefault="006B5261" w:rsidP="002B4CD2">
            <w:pPr>
              <w:tabs>
                <w:tab w:val="left" w:pos="110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Corrispondente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0D91F79D" w:rsidR="0091560D" w:rsidRPr="001D1B3C" w:rsidRDefault="0069415D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App.xaml.cs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0B687970" w:rsidR="00872C0D" w:rsidRDefault="006B5261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415D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FDEFF07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415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415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438B93A" w14:textId="53C4D0C0" w:rsidR="0069415D" w:rsidRPr="0069415D" w:rsidRDefault="0069415D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Come potrei assegnare le classi allo style</w:t>
      </w:r>
    </w:p>
    <w:p w14:paraId="5C786056" w14:textId="5772FD5A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59916D47" w14:textId="2E53F6E9" w:rsidR="00C25927" w:rsidRPr="00C25927" w:rsidRDefault="00C25927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Suggerimento + esempio</w:t>
      </w:r>
    </w:p>
    <w:bookmarkEnd w:id="3"/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0FE3ED4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592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592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1BA990D4" w:rsidR="00C14EAB" w:rsidRPr="001D1B3C" w:rsidRDefault="00C25927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2B4CD2" w:rsidRPr="002B4CD2">
        <w:rPr>
          <w:rFonts w:ascii="Arial" w:hAnsi="Arial" w:cs="Arial"/>
        </w:rPr>
        <w:t>icerca manuale su documentazione MAUI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4C498" w14:textId="77777777" w:rsidR="00B23B95" w:rsidRDefault="00B23B95" w:rsidP="00DC1A1A">
      <w:pPr>
        <w:spacing w:after="0" w:line="240" w:lineRule="auto"/>
      </w:pPr>
      <w:r>
        <w:separator/>
      </w:r>
    </w:p>
    <w:p w14:paraId="7C96EDEE" w14:textId="77777777" w:rsidR="00B23B95" w:rsidRDefault="00B23B95"/>
    <w:p w14:paraId="4532C743" w14:textId="77777777" w:rsidR="00B23B95" w:rsidRDefault="00B23B95" w:rsidP="00454290"/>
  </w:endnote>
  <w:endnote w:type="continuationSeparator" w:id="0">
    <w:p w14:paraId="203169FA" w14:textId="77777777" w:rsidR="00B23B95" w:rsidRDefault="00B23B95" w:rsidP="00DC1A1A">
      <w:pPr>
        <w:spacing w:after="0" w:line="240" w:lineRule="auto"/>
      </w:pPr>
      <w:r>
        <w:continuationSeparator/>
      </w:r>
    </w:p>
    <w:p w14:paraId="22BB518C" w14:textId="77777777" w:rsidR="00B23B95" w:rsidRDefault="00B23B95"/>
    <w:p w14:paraId="07342468" w14:textId="77777777" w:rsidR="00B23B95" w:rsidRDefault="00B23B95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6B5261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C90A0" w14:textId="77777777" w:rsidR="00B23B95" w:rsidRDefault="00B23B95" w:rsidP="00DC1A1A">
      <w:pPr>
        <w:spacing w:after="0" w:line="240" w:lineRule="auto"/>
      </w:pPr>
      <w:r>
        <w:separator/>
      </w:r>
    </w:p>
    <w:p w14:paraId="18F4F357" w14:textId="77777777" w:rsidR="00B23B95" w:rsidRDefault="00B23B95"/>
    <w:p w14:paraId="08280057" w14:textId="77777777" w:rsidR="00B23B95" w:rsidRDefault="00B23B95" w:rsidP="00454290"/>
  </w:footnote>
  <w:footnote w:type="continuationSeparator" w:id="0">
    <w:p w14:paraId="332D93D4" w14:textId="77777777" w:rsidR="00B23B95" w:rsidRDefault="00B23B95" w:rsidP="00DC1A1A">
      <w:pPr>
        <w:spacing w:after="0" w:line="240" w:lineRule="auto"/>
      </w:pPr>
      <w:r>
        <w:continuationSeparator/>
      </w:r>
    </w:p>
    <w:p w14:paraId="768D0DDF" w14:textId="77777777" w:rsidR="00B23B95" w:rsidRDefault="00B23B95"/>
    <w:p w14:paraId="1C5A11E6" w14:textId="77777777" w:rsidR="00B23B95" w:rsidRDefault="00B23B95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4EF3105" w:rsidR="006E6CE4" w:rsidRPr="006E6CE4" w:rsidRDefault="00214B6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Yehor Verkholomchuk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6E54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4CD2"/>
    <w:rsid w:val="002B5A7B"/>
    <w:rsid w:val="002B72C2"/>
    <w:rsid w:val="002C0DCB"/>
    <w:rsid w:val="002C3BED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33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16C0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1E5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1A23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15D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261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57049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C7C95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48F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60AA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3B95"/>
    <w:rsid w:val="00B24A43"/>
    <w:rsid w:val="00B26B07"/>
    <w:rsid w:val="00B270C9"/>
    <w:rsid w:val="00B270FB"/>
    <w:rsid w:val="00B27B88"/>
    <w:rsid w:val="00B27F20"/>
    <w:rsid w:val="00B3052B"/>
    <w:rsid w:val="00B30760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2BB5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0916"/>
    <w:rsid w:val="00C132BF"/>
    <w:rsid w:val="00C13A76"/>
    <w:rsid w:val="00C13CC8"/>
    <w:rsid w:val="00C14EAB"/>
    <w:rsid w:val="00C20CD3"/>
    <w:rsid w:val="00C2233B"/>
    <w:rsid w:val="00C25927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10E5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13EA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0968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43F2"/>
    <w:rsid w:val="00395D8A"/>
    <w:rsid w:val="003A6233"/>
    <w:rsid w:val="003B1392"/>
    <w:rsid w:val="003B3A61"/>
    <w:rsid w:val="003C301A"/>
    <w:rsid w:val="003E5759"/>
    <w:rsid w:val="003F0392"/>
    <w:rsid w:val="003F527C"/>
    <w:rsid w:val="004079D1"/>
    <w:rsid w:val="004116C0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94C02"/>
    <w:rsid w:val="00AA60AA"/>
    <w:rsid w:val="00AE32CB"/>
    <w:rsid w:val="00AE405E"/>
    <w:rsid w:val="00B009E0"/>
    <w:rsid w:val="00B016E5"/>
    <w:rsid w:val="00B01CBF"/>
    <w:rsid w:val="00B13199"/>
    <w:rsid w:val="00B255ED"/>
    <w:rsid w:val="00B26B07"/>
    <w:rsid w:val="00B30760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13EA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54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20</cp:revision>
  <cp:lastPrinted>2017-03-29T10:57:00Z</cp:lastPrinted>
  <dcterms:created xsi:type="dcterms:W3CDTF">2026-05-29T11:48:00Z</dcterms:created>
  <dcterms:modified xsi:type="dcterms:W3CDTF">2026-06-03T12:18:00Z</dcterms:modified>
</cp:coreProperties>
</file>