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FCBB1A0" w:rsidR="005D6E86" w:rsidRPr="001D1B3C" w:rsidRDefault="0004226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46A0A69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17AF63FA" w:rsidR="007153E5" w:rsidRPr="007153E5" w:rsidRDefault="00DF53D4" w:rsidP="007153E5">
            <w:r>
              <w:t>StatsPage.xaml</w:t>
            </w:r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50D026A7" w14:textId="766687F8" w:rsidR="00263EC8" w:rsidRDefault="00DF53D4" w:rsidP="00263EC8">
            <w:r w:rsidRPr="00DF53D4">
              <w:t>lblTotalBooks,</w:t>
            </w:r>
            <w:r w:rsidR="00B9678F">
              <w:br/>
            </w:r>
            <w:r w:rsidRPr="00DF53D4">
              <w:t>lblTotalMovies,</w:t>
            </w:r>
            <w:r w:rsidR="00B9678F">
              <w:br/>
            </w:r>
            <w:r w:rsidRPr="00DF53D4">
              <w:t>lblAvgRating,</w:t>
            </w:r>
            <w:r w:rsidR="00B9678F">
              <w:br/>
            </w:r>
            <w:r w:rsidRPr="00DF53D4">
              <w:t>lblCompletionRate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1D3E4CC0" w:rsidR="008B6852" w:rsidRPr="008B6852" w:rsidRDefault="00270E4D" w:rsidP="008B6852">
            <w:r>
              <w:t>10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0B093D6" w:rsidR="000E3821" w:rsidRPr="001D1B3C" w:rsidRDefault="00042268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Difficoltà nella lettura del file di statistiche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2A7960C3" w:rsidR="00632B06" w:rsidRPr="001D1B3C" w:rsidRDefault="0004226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previsto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9045118" w:rsidR="0091560D" w:rsidRPr="001D1B3C" w:rsidRDefault="00042268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questa pagina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126CB2F" w:rsidR="00872C0D" w:rsidRDefault="00042268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B46A3AC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4226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4226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0D2CC8AB" w:rsidR="00872C0D" w:rsidRDefault="00042268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Aiutami che non legge il file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6D423A87" w:rsidR="00A46F22" w:rsidRDefault="00042268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Mi ha fatto vedere l’errore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283C5991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226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4226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731C87F7" w:rsidR="00C14EAB" w:rsidRPr="001D1B3C" w:rsidRDefault="00042268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Internet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74789" w14:textId="77777777" w:rsidR="00445968" w:rsidRDefault="00445968" w:rsidP="00DC1A1A">
      <w:pPr>
        <w:spacing w:after="0" w:line="240" w:lineRule="auto"/>
      </w:pPr>
      <w:r>
        <w:separator/>
      </w:r>
    </w:p>
    <w:p w14:paraId="25F03082" w14:textId="77777777" w:rsidR="00445968" w:rsidRDefault="00445968"/>
    <w:p w14:paraId="0A81A79F" w14:textId="77777777" w:rsidR="00445968" w:rsidRDefault="00445968" w:rsidP="00454290"/>
  </w:endnote>
  <w:endnote w:type="continuationSeparator" w:id="0">
    <w:p w14:paraId="76CC4530" w14:textId="77777777" w:rsidR="00445968" w:rsidRDefault="00445968" w:rsidP="00DC1A1A">
      <w:pPr>
        <w:spacing w:after="0" w:line="240" w:lineRule="auto"/>
      </w:pPr>
      <w:r>
        <w:continuationSeparator/>
      </w:r>
    </w:p>
    <w:p w14:paraId="15873D3F" w14:textId="77777777" w:rsidR="00445968" w:rsidRDefault="00445968"/>
    <w:p w14:paraId="004568A4" w14:textId="77777777" w:rsidR="00445968" w:rsidRDefault="0044596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42268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DDC19" w14:textId="77777777" w:rsidR="00445968" w:rsidRDefault="00445968" w:rsidP="00DC1A1A">
      <w:pPr>
        <w:spacing w:after="0" w:line="240" w:lineRule="auto"/>
      </w:pPr>
      <w:r>
        <w:separator/>
      </w:r>
    </w:p>
    <w:p w14:paraId="35818812" w14:textId="77777777" w:rsidR="00445968" w:rsidRDefault="00445968"/>
    <w:p w14:paraId="454DDDF9" w14:textId="77777777" w:rsidR="00445968" w:rsidRDefault="00445968" w:rsidP="00454290"/>
  </w:footnote>
  <w:footnote w:type="continuationSeparator" w:id="0">
    <w:p w14:paraId="3A965CBA" w14:textId="77777777" w:rsidR="00445968" w:rsidRDefault="00445968" w:rsidP="00DC1A1A">
      <w:pPr>
        <w:spacing w:after="0" w:line="240" w:lineRule="auto"/>
      </w:pPr>
      <w:r>
        <w:continuationSeparator/>
      </w:r>
    </w:p>
    <w:p w14:paraId="35701CDE" w14:textId="77777777" w:rsidR="00445968" w:rsidRDefault="00445968"/>
    <w:p w14:paraId="29104D90" w14:textId="77777777" w:rsidR="00445968" w:rsidRDefault="0044596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65E80C0D" w:rsidR="006E6CE4" w:rsidRPr="006E6CE4" w:rsidRDefault="00042268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Riccardo Grosa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2268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29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5968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9678F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61F3"/>
    <w:rsid w:val="00D47E2B"/>
    <w:rsid w:val="00D50564"/>
    <w:rsid w:val="00D5104D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3D4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4985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461F3"/>
    <w:rsid w:val="00D5104D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50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14</cp:revision>
  <cp:lastPrinted>2017-03-29T10:57:00Z</cp:lastPrinted>
  <dcterms:created xsi:type="dcterms:W3CDTF">2026-05-29T11:48:00Z</dcterms:created>
  <dcterms:modified xsi:type="dcterms:W3CDTF">2026-06-03T11:42:00Z</dcterms:modified>
</cp:coreProperties>
</file>