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EA09633" w:rsidR="005D6E86" w:rsidRPr="001D1B3C" w:rsidRDefault="001C3FF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1AF1E76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388BC6BA" w:rsidR="007153E5" w:rsidRPr="007153E5" w:rsidRDefault="00756CEF" w:rsidP="007153E5">
            <w:r>
              <w:t>SettingsPage.xaml.cs</w:t>
            </w:r>
          </w:p>
          <w:p w14:paraId="1C4B376D" w14:textId="77777777" w:rsidR="00263EC8" w:rsidRPr="00EA3F22" w:rsidRDefault="00263EC8" w:rsidP="00263EC8">
            <w:pPr>
              <w:pStyle w:val="Titolo1"/>
              <w:rPr>
                <w:lang w:val="en-US"/>
              </w:rPr>
            </w:pPr>
            <w:r w:rsidRPr="00EA3F22">
              <w:rPr>
                <w:lang w:val="en-US"/>
              </w:rPr>
              <w:t>Lavoro principale:</w:t>
            </w:r>
          </w:p>
          <w:p w14:paraId="122C40B8" w14:textId="77777777" w:rsidR="00756CEF" w:rsidRDefault="00756CEF" w:rsidP="00263EC8">
            <w:pPr>
              <w:rPr>
                <w:lang w:val="en-US"/>
              </w:rPr>
            </w:pPr>
            <w:r w:rsidRPr="00756CEF">
              <w:rPr>
                <w:lang w:val="en-US"/>
              </w:rPr>
              <w:t>OnFontSizeChanged(object sender, ValueChangedEventArgs e),</w:t>
            </w:r>
          </w:p>
          <w:p w14:paraId="50D026A7" w14:textId="151F8DDA" w:rsidR="00263EC8" w:rsidRDefault="00756CEF" w:rsidP="00263EC8">
            <w:pPr>
              <w:rPr>
                <w:lang w:val="en-US"/>
              </w:rPr>
            </w:pPr>
            <w:r w:rsidRPr="00756CEF">
              <w:rPr>
                <w:lang w:val="en-US"/>
              </w:rPr>
              <w:t>OnSaveSettingsClicked(object sender, EventArgs e)</w:t>
            </w:r>
            <w:r w:rsidR="00EA3F22">
              <w:rPr>
                <w:lang w:val="en-US"/>
              </w:rPr>
              <w:t>,</w:t>
            </w:r>
          </w:p>
          <w:p w14:paraId="2709D0F6" w14:textId="77777777" w:rsidR="00EA3F22" w:rsidRDefault="00EA3F22" w:rsidP="00EA3F22">
            <w:pPr>
              <w:rPr>
                <w:lang w:val="en-US"/>
              </w:rPr>
            </w:pPr>
            <w:r w:rsidRPr="00A74692">
              <w:rPr>
                <w:lang w:val="en-US"/>
              </w:rPr>
              <w:t>OnNavigateToDashboard(object sender, EventArgs e),</w:t>
            </w:r>
          </w:p>
          <w:p w14:paraId="3EA23D3E" w14:textId="77777777" w:rsidR="00EA3F22" w:rsidRDefault="00EA3F22" w:rsidP="00EA3F22">
            <w:pPr>
              <w:rPr>
                <w:lang w:val="en-US"/>
              </w:rPr>
            </w:pPr>
            <w:r w:rsidRPr="00A74692">
              <w:rPr>
                <w:lang w:val="en-US"/>
              </w:rPr>
              <w:t>OnNavigateToAddMedia(object sender, EventArgs e),</w:t>
            </w:r>
          </w:p>
          <w:p w14:paraId="71143F20" w14:textId="77777777" w:rsidR="00EA3F22" w:rsidRDefault="00EA3F22" w:rsidP="00EA3F22">
            <w:pPr>
              <w:rPr>
                <w:lang w:val="en-US"/>
              </w:rPr>
            </w:pPr>
            <w:r w:rsidRPr="00A74692">
              <w:rPr>
                <w:lang w:val="en-US"/>
              </w:rPr>
              <w:t>OnNavigateToStats(object sender, EventArgs e),</w:t>
            </w:r>
          </w:p>
          <w:p w14:paraId="30C69308" w14:textId="77777777" w:rsidR="00EA3F22" w:rsidRDefault="00EA3F22" w:rsidP="00EA3F22">
            <w:pPr>
              <w:rPr>
                <w:lang w:val="en-US"/>
              </w:rPr>
            </w:pPr>
            <w:r w:rsidRPr="00A74692">
              <w:rPr>
                <w:lang w:val="en-US"/>
              </w:rPr>
              <w:t>OnNavigateToProfile(object sender, EventArgs e),</w:t>
            </w:r>
          </w:p>
          <w:p w14:paraId="4D035CAB" w14:textId="77777777" w:rsidR="00EA3F22" w:rsidRPr="00A74692" w:rsidRDefault="00EA3F22" w:rsidP="00EA3F22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A74692">
              <w:rPr>
                <w:lang w:val="en-US"/>
              </w:rPr>
              <w:t>nNavigateToAbout(object sender, EventArgs e)</w:t>
            </w:r>
          </w:p>
          <w:p w14:paraId="4DBEAD43" w14:textId="77777777" w:rsidR="00EA3F22" w:rsidRPr="00756CEF" w:rsidRDefault="00EA3F22" w:rsidP="00263EC8">
            <w:pPr>
              <w:rPr>
                <w:lang w:val="en-US"/>
              </w:rPr>
            </w:pP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74282376" w:rsidR="008B6852" w:rsidRPr="008B6852" w:rsidRDefault="00933B3D" w:rsidP="008B6852">
            <w:r>
              <w:t>40</w:t>
            </w:r>
            <w:r w:rsidR="00270E4D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0F04B11" w:rsidR="000E3821" w:rsidRPr="001D1B3C" w:rsidRDefault="001C3FFA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il cambio del font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A7A1983" w:rsidR="00632B06" w:rsidRPr="001D1B3C" w:rsidRDefault="001C3FF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EFBCD5E" w:rsidR="0091560D" w:rsidRPr="001D1B3C" w:rsidRDefault="001C3FFA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AboutPage.xaml.cs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09FEF790" w:rsidR="00872C0D" w:rsidRDefault="00350883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C3FF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3FF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454AB4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C3F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4102301F" w:rsidR="00872C0D" w:rsidRDefault="001C3FF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Come cambio il font su tutta l’app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2846447B" w:rsidR="00A46F22" w:rsidRDefault="001C3FF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513DA403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C3F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0B091D2D" w:rsidR="00C14EAB" w:rsidRPr="00350883" w:rsidRDefault="00350883" w:rsidP="00624F63">
      <w:pPr>
        <w:pStyle w:val="Nessunaspaziatura"/>
        <w:spacing w:line="276" w:lineRule="auto"/>
        <w:rPr>
          <w:rFonts w:ascii="Arial" w:hAnsi="Arial" w:cs="Arial"/>
          <w:lang w:val="de-CH"/>
        </w:rPr>
      </w:pPr>
      <w:r>
        <w:rPr>
          <w:rFonts w:ascii="Arial" w:hAnsi="Arial" w:cs="Arial"/>
        </w:rPr>
        <w:t>DOC MAUI</w:t>
      </w:r>
    </w:p>
    <w:sectPr w:rsidR="00C14EAB" w:rsidRPr="00350883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677B8" w14:textId="77777777" w:rsidR="00C76F6E" w:rsidRDefault="00C76F6E" w:rsidP="00DC1A1A">
      <w:pPr>
        <w:spacing w:after="0" w:line="240" w:lineRule="auto"/>
      </w:pPr>
      <w:r>
        <w:separator/>
      </w:r>
    </w:p>
    <w:p w14:paraId="3A4B7AF4" w14:textId="77777777" w:rsidR="00C76F6E" w:rsidRDefault="00C76F6E"/>
    <w:p w14:paraId="7CB8A373" w14:textId="77777777" w:rsidR="00C76F6E" w:rsidRDefault="00C76F6E" w:rsidP="00454290"/>
  </w:endnote>
  <w:endnote w:type="continuationSeparator" w:id="0">
    <w:p w14:paraId="4CEE30F7" w14:textId="77777777" w:rsidR="00C76F6E" w:rsidRDefault="00C76F6E" w:rsidP="00DC1A1A">
      <w:pPr>
        <w:spacing w:after="0" w:line="240" w:lineRule="auto"/>
      </w:pPr>
      <w:r>
        <w:continuationSeparator/>
      </w:r>
    </w:p>
    <w:p w14:paraId="68D95E47" w14:textId="77777777" w:rsidR="00C76F6E" w:rsidRDefault="00C76F6E"/>
    <w:p w14:paraId="7602AEDE" w14:textId="77777777" w:rsidR="00C76F6E" w:rsidRDefault="00C76F6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350883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02A1A" w14:textId="77777777" w:rsidR="00C76F6E" w:rsidRDefault="00C76F6E" w:rsidP="00DC1A1A">
      <w:pPr>
        <w:spacing w:after="0" w:line="240" w:lineRule="auto"/>
      </w:pPr>
      <w:r>
        <w:separator/>
      </w:r>
    </w:p>
    <w:p w14:paraId="6EDC0494" w14:textId="77777777" w:rsidR="00C76F6E" w:rsidRDefault="00C76F6E"/>
    <w:p w14:paraId="09A89981" w14:textId="77777777" w:rsidR="00C76F6E" w:rsidRDefault="00C76F6E" w:rsidP="00454290"/>
  </w:footnote>
  <w:footnote w:type="continuationSeparator" w:id="0">
    <w:p w14:paraId="6DC8D2B0" w14:textId="77777777" w:rsidR="00C76F6E" w:rsidRDefault="00C76F6E" w:rsidP="00DC1A1A">
      <w:pPr>
        <w:spacing w:after="0" w:line="240" w:lineRule="auto"/>
      </w:pPr>
      <w:r>
        <w:continuationSeparator/>
      </w:r>
    </w:p>
    <w:p w14:paraId="4C479250" w14:textId="77777777" w:rsidR="00C76F6E" w:rsidRDefault="00C76F6E"/>
    <w:p w14:paraId="70C4E1F3" w14:textId="77777777" w:rsidR="00C76F6E" w:rsidRDefault="00C76F6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0242397" w:rsidR="006E6CE4" w:rsidRPr="006E6CE4" w:rsidRDefault="001C3FFA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829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1483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C3FFA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07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0883"/>
    <w:rsid w:val="00352162"/>
    <w:rsid w:val="003526B0"/>
    <w:rsid w:val="003535D3"/>
    <w:rsid w:val="00353C04"/>
    <w:rsid w:val="00354B2C"/>
    <w:rsid w:val="003576C0"/>
    <w:rsid w:val="00360883"/>
    <w:rsid w:val="003610D9"/>
    <w:rsid w:val="00365EB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34E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56CEF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31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592F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3B3D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76F6E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C71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3F22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0D9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512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483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73B07"/>
    <w:rsid w:val="00295EC0"/>
    <w:rsid w:val="002A4220"/>
    <w:rsid w:val="002B263F"/>
    <w:rsid w:val="002B5A7B"/>
    <w:rsid w:val="002E44A3"/>
    <w:rsid w:val="00307FAE"/>
    <w:rsid w:val="00317FB9"/>
    <w:rsid w:val="003503DD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0334E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16D5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8592F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D7512"/>
    <w:rsid w:val="00EE6084"/>
    <w:rsid w:val="00EF2002"/>
    <w:rsid w:val="00EF28DE"/>
    <w:rsid w:val="00F1427F"/>
    <w:rsid w:val="00F2036A"/>
    <w:rsid w:val="00F3029E"/>
    <w:rsid w:val="00F414D5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47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17</cp:revision>
  <cp:lastPrinted>2017-03-29T10:57:00Z</cp:lastPrinted>
  <dcterms:created xsi:type="dcterms:W3CDTF">2026-05-29T11:48:00Z</dcterms:created>
  <dcterms:modified xsi:type="dcterms:W3CDTF">2026-06-03T11:13:00Z</dcterms:modified>
</cp:coreProperties>
</file>